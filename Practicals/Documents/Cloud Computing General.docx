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id w:val="1529837395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595959" w:themeColor="text1" w:themeTint="A6"/>
          <w:sz w:val="26"/>
        </w:rPr>
      </w:sdtEndPr>
      <w:sdtContent>
        <w:p w14:paraId="351F590C" w14:textId="3FDA8869" w:rsidR="005B3847" w:rsidRDefault="008B61EC">
          <w:pPr>
            <w:pStyle w:val="NoSpacing"/>
          </w:pPr>
          <w:r w:rsidRPr="005B3847">
            <w:rPr>
              <w:i/>
              <w:iCs/>
              <w:noProof/>
            </w:rPr>
            <w:drawing>
              <wp:anchor distT="0" distB="0" distL="114300" distR="114300" simplePos="0" relativeHeight="251662336" behindDoc="0" locked="0" layoutInCell="1" allowOverlap="1" wp14:anchorId="5F4FFE75" wp14:editId="0F4300A6">
                <wp:simplePos x="0" y="0"/>
                <wp:positionH relativeFrom="margin">
                  <wp:posOffset>208915</wp:posOffset>
                </wp:positionH>
                <wp:positionV relativeFrom="margin">
                  <wp:align>top</wp:align>
                </wp:positionV>
                <wp:extent cx="6505575" cy="1809750"/>
                <wp:effectExtent l="0" t="0" r="9525" b="0"/>
                <wp:wrapSquare wrapText="bothSides"/>
                <wp:docPr id="33" name="Picture 33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 descr="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5575" cy="180975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5D76" w:rsidRPr="005B3847">
            <w:rPr>
              <w:i/>
              <w:iCs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A7F6B5" wp14:editId="241E8CE1">
                    <wp:simplePos x="0" y="0"/>
                    <wp:positionH relativeFrom="page">
                      <wp:posOffset>307497</wp:posOffset>
                    </wp:positionH>
                    <wp:positionV relativeFrom="margin">
                      <wp:posOffset>-149702</wp:posOffset>
                    </wp:positionV>
                    <wp:extent cx="2133600" cy="10074354"/>
                    <wp:effectExtent l="0" t="0" r="19050" b="2222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074354"/>
                              <a:chOff x="0" y="0"/>
                              <a:chExt cx="2133600" cy="9125712"/>
                            </a:xfrm>
                            <a:gradFill flip="none" rotWithShape="1">
                              <a:gsLst>
                                <a:gs pos="0">
                                  <a:schemeClr val="bg2">
                                    <a:lumMod val="25000"/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bg2">
                                    <a:lumMod val="25000"/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bg2">
                                    <a:lumMod val="25000"/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u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5" name="Grou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8" name="Group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1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575CF12" id="Group 1" o:spid="_x0000_s1026" style="position:absolute;margin-left:24.2pt;margin-top:-11.8pt;width:168pt;height:793.25pt;z-index:-251657216;mso-position-horizontal-relative:page;mso-position-vertical-relative:margin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" filled="f" stroked="f" strokeweight="2pt"/>
                    <v:group id="Group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up 5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" path="m,l39,152,84,304r38,113l122,440,76,306,39,180,6,53,,xe" filled="f" strokecolor="#4e5b6f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" path="m,l8,19,37,93r30,74l116,269r-8,l60,169,30,98,1,25,,xe" filled="f" strokecolor="#4e5b6f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" path="m,l,,1,79r2,80l12,317,23,476,39,634,58,792,83,948r24,138l135,1223r5,49l138,1262,105,1106,77,949,53,792,35,634,20,476,9,317,2,159,,79,,xe" filled="f" strokecolor="#4e5b6f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" path="m45,r,l35,66r-9,67l14,267,6,401,3,534,6,669r8,134l18,854r,-3l9,814,8,803,1,669,,534,3,401,12,267,25,132,34,66,45,xe" filled="f" strokecolor="#4e5b6f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" path="m,l10,44r11,82l34,207r19,86l75,380r25,86l120,521r21,55l152,618r2,11l140,595,115,532,93,468,67,383,47,295,28,207,12,104,,xe" filled="f" strokecolor="#4e5b6f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" path="m,l33,69r-9,l12,35,,xe" filled="f" strokecolor="#4e5b6f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" path="m,l9,37r,3l15,93,5,49,,xe" filled="f" strokecolor="#4e5b6f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ed="f" strokecolor="#4e5b6f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" path="m,l6,16r1,3l11,80r9,52l33,185r3,9l21,161,15,145,5,81,1,41,,xe" filled="f" strokecolor="#4e5b6f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" path="m,l31,65r-8,l,xe" filled="f" strokecolor="#4e5b6f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" path="m,l6,17,7,42,6,39,,23,,xe" filled="f" strokecolor="#4e5b6f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" path="m,l6,16,21,49,33,84r12,34l44,118,13,53,11,42,,xe" filled="f" strokecolor="#4e5b6f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8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" path="m,l41,155,86,309r39,116l125,450,79,311,41,183,7,54,,xe" filled="f" strokecolor="#4e5b6f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" path="m,l8,20,37,96r32,74l118,275r-9,l61,174,30,100,,26,,xe" filled="f" strokecolor="#4e5b6f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" path="m,l16,72r4,49l18,112,,31,,xe" filled="f" strokecolor="#4e5b6f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" path="m,l11,46r11,83l36,211r19,90l76,389r27,87l123,533r21,55l155,632r3,11l142,608,118,544,95,478,69,391,47,302,29,212,13,107,,xe" filled="f" strokecolor="#4e5b6f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" path="m,l33,71r-9,l11,36,,xe" filled="f" strokecolor="#4e5b6f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" path="m,l8,37r,4l15,95,4,49,,xe" filled="f" strokecolor="#4e5b6f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e5b6f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" path="m,l6,15r1,3l12,80r9,54l33,188r4,8l22,162,15,146,5,81,1,40,,xe" filled="f" strokecolor="#4e5b6f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" path="m,l31,66r-7,l,xe" filled="f" strokecolor="#4e5b6f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" path="m,l7,17r,26l6,40,,25,,xe" filled="f" strokecolor="#4e5b6f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" path="m,l7,16,22,50,33,86r13,35l45,121,14,55,11,44,,xe" filled="f" strokecolor="#4e5b6f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</w:sdtContent>
    </w:sdt>
    <w:p w14:paraId="5D3A6E27" w14:textId="4C669F69" w:rsidR="00C6554A" w:rsidRPr="008B5277" w:rsidRDefault="00C6554A" w:rsidP="00C6554A">
      <w:pPr>
        <w:pStyle w:val="Photo"/>
      </w:pPr>
    </w:p>
    <w:bookmarkEnd w:id="4"/>
    <w:bookmarkEnd w:id="3"/>
    <w:bookmarkEnd w:id="2"/>
    <w:bookmarkEnd w:id="1"/>
    <w:bookmarkEnd w:id="0"/>
    <w:p w14:paraId="39C44D89" w14:textId="2301E0F8" w:rsidR="005B3847" w:rsidRDefault="000F473F" w:rsidP="005B3847">
      <w:pPr>
        <w:pStyle w:val="Title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D7760E" wp14:editId="1EDAD0E9">
            <wp:simplePos x="0" y="0"/>
            <wp:positionH relativeFrom="margin">
              <wp:posOffset>1231900</wp:posOffset>
            </wp:positionH>
            <wp:positionV relativeFrom="margin">
              <wp:posOffset>2704465</wp:posOffset>
            </wp:positionV>
            <wp:extent cx="4579521" cy="3375904"/>
            <wp:effectExtent l="0" t="0" r="0" b="0"/>
            <wp:wrapSquare wrapText="bothSides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521" cy="33759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6AC5873" w14:textId="397179C5" w:rsidR="005B3847" w:rsidRDefault="005B3847" w:rsidP="005B3847">
      <w:pPr>
        <w:pStyle w:val="Title"/>
      </w:pPr>
    </w:p>
    <w:p w14:paraId="25A0B499" w14:textId="67863FC5" w:rsidR="00765A3E" w:rsidRDefault="00585D76" w:rsidP="00765A3E">
      <w:pPr>
        <w:pStyle w:val="Title"/>
        <w:jc w:val="both"/>
      </w:pPr>
      <w:r>
        <w:t xml:space="preserve">       </w:t>
      </w:r>
      <w:r w:rsidR="00765A3E">
        <w:tab/>
      </w:r>
      <w:r w:rsidR="00765A3E">
        <w:tab/>
      </w:r>
      <w:r w:rsidR="00765A3E">
        <w:tab/>
      </w:r>
      <w:r w:rsidR="00765A3E">
        <w:tab/>
      </w:r>
      <w:r w:rsidR="00765A3E">
        <w:tab/>
      </w:r>
      <w:r w:rsidR="00765A3E">
        <w:tab/>
      </w:r>
      <w:r w:rsidR="00053C05">
        <w:tab/>
      </w:r>
      <w:r w:rsidR="00053C05">
        <w:tab/>
      </w:r>
      <w:r w:rsidR="00053C05">
        <w:tab/>
      </w:r>
      <w:r w:rsidR="00053C05">
        <w:tab/>
        <w:t xml:space="preserve"> </w:t>
      </w:r>
    </w:p>
    <w:p w14:paraId="6FABFC27" w14:textId="77777777" w:rsidR="00834837" w:rsidRDefault="00585D76" w:rsidP="00BB4FC0">
      <w:pPr>
        <w:pStyle w:val="Title"/>
        <w:ind w:left="2160"/>
        <w:jc w:val="left"/>
      </w:pPr>
      <w:r w:rsidRPr="005B384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B99D79" wp14:editId="09673D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657600" cy="365760"/>
                <wp:effectExtent l="0" t="0" r="762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012A2" w14:textId="78DF17B6" w:rsidR="005B3847" w:rsidRDefault="00D14083" w:rsidP="00585D76">
                            <w:pPr>
                              <w:pStyle w:val="NoSpacing"/>
                              <w:jc w:val="right"/>
                              <w:rPr>
                                <w:color w:val="00A0B8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002060"/>
                                  <w:sz w:val="26"/>
                                  <w:szCs w:val="26"/>
                                </w:rPr>
                                <w:alias w:val="Auth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85D76" w:rsidRPr="00EE43C1"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Karan</w:t>
                                </w:r>
                                <w:r w:rsidR="005B3847" w:rsidRPr="00EE43C1"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585D76" w:rsidRPr="00EE43C1"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C</w:t>
                                </w:r>
                                <w:r w:rsidR="005B3847" w:rsidRPr="00EE43C1"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havare</w:t>
                                </w:r>
                              </w:sdtContent>
                            </w:sdt>
                          </w:p>
                          <w:p w14:paraId="39C7C212" w14:textId="14EE6D72" w:rsidR="005B3847" w:rsidRDefault="00D14083" w:rsidP="00585D76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sz w:val="20"/>
                                  <w:szCs w:val="20"/>
                                </w:rPr>
                                <w:alias w:val="Company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76" w:rsidRPr="00EE43C1">
                                  <w:rPr>
                                    <w:caps/>
                                    <w:sz w:val="20"/>
                                    <w:szCs w:val="20"/>
                                  </w:rPr>
                                  <w:t>RJ COLLEGE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B99D79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alcQIAAFQ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" filled="f" stroked="f" strokeweight=".5pt">
                <v:textbox style="mso-fit-shape-to-text:t" inset="0,0,0,0">
                  <w:txbxContent>
                    <w:p w14:paraId="6CB012A2" w14:textId="78DF17B6" w:rsidR="005B3847" w:rsidRDefault="00D14083" w:rsidP="00585D76">
                      <w:pPr>
                        <w:pStyle w:val="NoSpacing"/>
                        <w:jc w:val="right"/>
                        <w:rPr>
                          <w:color w:val="00A0B8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002060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585D76" w:rsidRPr="00EE43C1">
                            <w:rPr>
                              <w:color w:val="002060"/>
                              <w:sz w:val="26"/>
                              <w:szCs w:val="26"/>
                            </w:rPr>
                            <w:t>Karan</w:t>
                          </w:r>
                          <w:r w:rsidR="005B3847" w:rsidRPr="00EE43C1"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 </w:t>
                          </w:r>
                          <w:r w:rsidR="00585D76" w:rsidRPr="00EE43C1">
                            <w:rPr>
                              <w:color w:val="002060"/>
                              <w:sz w:val="26"/>
                              <w:szCs w:val="26"/>
                            </w:rPr>
                            <w:t>C</w:t>
                          </w:r>
                          <w:r w:rsidR="005B3847" w:rsidRPr="00EE43C1">
                            <w:rPr>
                              <w:color w:val="002060"/>
                              <w:sz w:val="26"/>
                              <w:szCs w:val="26"/>
                            </w:rPr>
                            <w:t>havare</w:t>
                          </w:r>
                        </w:sdtContent>
                      </w:sdt>
                    </w:p>
                    <w:p w14:paraId="39C7C212" w14:textId="14EE6D72" w:rsidR="005B3847" w:rsidRDefault="00D14083" w:rsidP="00585D76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85D76" w:rsidRPr="00EE43C1">
                            <w:rPr>
                              <w:caps/>
                              <w:sz w:val="20"/>
                              <w:szCs w:val="20"/>
                            </w:rPr>
                            <w:t>RJ COLLEGE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B4FC0">
        <w:t xml:space="preserve">  </w:t>
      </w:r>
      <w:r w:rsidR="00834837">
        <w:t xml:space="preserve">         </w:t>
      </w:r>
    </w:p>
    <w:p w14:paraId="667EC4B9" w14:textId="77777777" w:rsidR="00834837" w:rsidRDefault="00834837" w:rsidP="00BB4FC0">
      <w:pPr>
        <w:pStyle w:val="Title"/>
        <w:ind w:left="2160"/>
        <w:jc w:val="left"/>
      </w:pPr>
    </w:p>
    <w:p w14:paraId="12B0C70F" w14:textId="6D19C81D" w:rsidR="00834837" w:rsidRDefault="00834837" w:rsidP="00834837">
      <w:pPr>
        <w:pStyle w:val="Title"/>
        <w:ind w:left="2160"/>
        <w:jc w:val="left"/>
      </w:pPr>
      <w:r>
        <w:t xml:space="preserve">             </w:t>
      </w:r>
    </w:p>
    <w:p w14:paraId="73E7EA1B" w14:textId="77777777" w:rsidR="00834837" w:rsidRDefault="00834837" w:rsidP="00834837">
      <w:pPr>
        <w:pStyle w:val="Title"/>
        <w:ind w:left="2160"/>
        <w:jc w:val="left"/>
      </w:pPr>
      <w:r>
        <w:t xml:space="preserve">     </w:t>
      </w:r>
    </w:p>
    <w:p w14:paraId="7A95A1E1" w14:textId="502F0664" w:rsidR="00BB4FC0" w:rsidRDefault="00834837" w:rsidP="000F473F">
      <w:pPr>
        <w:pStyle w:val="Title"/>
        <w:ind w:left="2160"/>
        <w:jc w:val="left"/>
      </w:pPr>
      <w:r>
        <w:t xml:space="preserve">  </w:t>
      </w:r>
      <w:r w:rsidR="00E67FB5">
        <w:t xml:space="preserve">  </w:t>
      </w:r>
      <w:r w:rsidR="00BB4FC0">
        <w:t>CLOUD COMPUTING</w:t>
      </w:r>
    </w:p>
    <w:p w14:paraId="5F50CAC1" w14:textId="77777777" w:rsidR="00D355AC" w:rsidRDefault="00905E50" w:rsidP="00905E50">
      <w:pPr>
        <w:pStyle w:val="Title"/>
        <w:jc w:val="left"/>
      </w:pPr>
      <w:r>
        <w:t xml:space="preserve">                       </w:t>
      </w:r>
      <w:r w:rsidR="00E67FB5">
        <w:t xml:space="preserve">   </w:t>
      </w:r>
      <w:r w:rsidR="00D73E1E">
        <w:tab/>
        <w:t>GENERAL</w:t>
      </w:r>
    </w:p>
    <w:p w14:paraId="6131CA86" w14:textId="77777777" w:rsidR="00D355AC" w:rsidRDefault="00D355AC">
      <w:pPr>
        <w:rPr>
          <w:rFonts w:asciiTheme="majorHAnsi" w:eastAsiaTheme="majorEastAsia" w:hAnsiTheme="majorHAnsi" w:cstheme="majorBidi"/>
          <w:color w:val="007789" w:themeColor="accent1" w:themeShade="BF"/>
          <w:kern w:val="28"/>
          <w:sz w:val="60"/>
        </w:rPr>
      </w:pPr>
      <w:r>
        <w:br w:type="page"/>
      </w:r>
    </w:p>
    <w:sdt>
      <w:sdtPr>
        <w:id w:val="16776917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14:paraId="126D8D1A" w14:textId="14418E62" w:rsidR="00D355AC" w:rsidRPr="00CD709F" w:rsidRDefault="00D355AC">
          <w:pPr>
            <w:pStyle w:val="TOCHeading"/>
            <w:rPr>
              <w:sz w:val="40"/>
              <w:szCs w:val="40"/>
            </w:rPr>
          </w:pPr>
          <w:r w:rsidRPr="00CD709F">
            <w:rPr>
              <w:sz w:val="40"/>
              <w:szCs w:val="40"/>
            </w:rPr>
            <w:t>Table of Contents</w:t>
          </w:r>
        </w:p>
        <w:p w14:paraId="4D98E59B" w14:textId="52E58877" w:rsidR="00D355AC" w:rsidRPr="00CD709F" w:rsidRDefault="00D355AC">
          <w:pPr>
            <w:pStyle w:val="TOC2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r w:rsidRPr="00BC1A34">
            <w:rPr>
              <w:rFonts w:ascii="Cambria" w:hAnsi="Cambria"/>
            </w:rPr>
            <w:fldChar w:fldCharType="begin"/>
          </w:r>
          <w:r w:rsidRPr="00BC1A34">
            <w:rPr>
              <w:rFonts w:ascii="Cambria" w:hAnsi="Cambria"/>
            </w:rPr>
            <w:instrText xml:space="preserve"> TOC \o "1-3" \h \z \u </w:instrText>
          </w:r>
          <w:r w:rsidRPr="00BC1A34">
            <w:rPr>
              <w:rFonts w:ascii="Cambria" w:hAnsi="Cambria"/>
            </w:rPr>
            <w:fldChar w:fldCharType="separate"/>
          </w:r>
          <w:hyperlink w:anchor="_Toc82178263" w:history="1">
            <w:r w:rsidRPr="00CD709F">
              <w:rPr>
                <w:rStyle w:val="Hyperlink"/>
                <w:rFonts w:ascii="Cambria" w:eastAsia="Times New Roman" w:hAnsi="Cambria"/>
                <w:i/>
                <w:iCs/>
                <w:noProof/>
                <w:sz w:val="28"/>
                <w:szCs w:val="28"/>
                <w:lang w:val="en-IN" w:eastAsia="en-IN"/>
              </w:rPr>
              <w:t>Java Networking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_Toc82178263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2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D406C" w14:textId="09CB7CD0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4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Advantage of Java Networking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_Toc82178264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2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D7C9F" w14:textId="6ECA14E3" w:rsidR="00D355AC" w:rsidRPr="00CD709F" w:rsidRDefault="00D355AC">
          <w:pPr>
            <w:pStyle w:val="TOC2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5" w:history="1">
            <w:r w:rsidRPr="00CD709F">
              <w:rPr>
                <w:rStyle w:val="Hyperlink"/>
                <w:rFonts w:ascii="Cambria" w:eastAsia="Times New Roman" w:hAnsi="Cambria"/>
                <w:i/>
                <w:iCs/>
                <w:noProof/>
                <w:sz w:val="28"/>
                <w:szCs w:val="28"/>
                <w:lang w:val="en-IN" w:eastAsia="en-IN"/>
              </w:rPr>
              <w:t>Java Networkin</w:t>
            </w:r>
            <w:r w:rsidRPr="00CD709F">
              <w:rPr>
                <w:rStyle w:val="Hyperlink"/>
                <w:rFonts w:ascii="Cambria" w:eastAsia="Times New Roman" w:hAnsi="Cambria"/>
                <w:i/>
                <w:iCs/>
                <w:noProof/>
                <w:sz w:val="28"/>
                <w:szCs w:val="28"/>
                <w:lang w:val="en-IN" w:eastAsia="en-IN"/>
              </w:rPr>
              <w:t>g</w:t>
            </w:r>
            <w:r w:rsidRPr="00CD709F">
              <w:rPr>
                <w:rStyle w:val="Hyperlink"/>
                <w:rFonts w:ascii="Cambria" w:eastAsia="Times New Roman" w:hAnsi="Cambria"/>
                <w:i/>
                <w:iCs/>
                <w:noProof/>
                <w:sz w:val="28"/>
                <w:szCs w:val="28"/>
                <w:lang w:val="en-IN" w:eastAsia="en-IN"/>
              </w:rPr>
              <w:t xml:space="preserve"> Terminology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_Toc82178265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2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2D6AD" w14:textId="0ABD0DDC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6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1) IP A</w:t>
            </w:r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d</w:t>
            </w:r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dress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_Toc82178266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2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26884" w14:textId="7825B751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7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2) Protocol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_Toc82178267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3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0563D" w14:textId="62929671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8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3) Port Number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_Toc82178268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3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9242C" w14:textId="6AB6F147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69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4) MAC Address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_Toc82178269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3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D86CD" w14:textId="1DC7D598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70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5) Connection-oriented and connection-less protocol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_Toc82178270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3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91FA5" w14:textId="1483FCD7" w:rsidR="00D355AC" w:rsidRPr="00CD709F" w:rsidRDefault="00D355AC">
          <w:pPr>
            <w:pStyle w:val="TOC3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71" w:history="1">
            <w:r w:rsidRPr="00CD709F">
              <w:rPr>
                <w:rStyle w:val="Hyperlink"/>
                <w:rFonts w:ascii="Cambria" w:eastAsia="Times New Roman" w:hAnsi="Cambria" w:cs="Times New Roman"/>
                <w:noProof/>
                <w:sz w:val="28"/>
                <w:szCs w:val="28"/>
                <w:lang w:val="en-IN" w:eastAsia="en-IN"/>
              </w:rPr>
              <w:t>6) Socket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_Toc82178271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3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FC720" w14:textId="3A11121D" w:rsidR="00D355AC" w:rsidRPr="00CD709F" w:rsidRDefault="00D355AC">
          <w:pPr>
            <w:pStyle w:val="TOC2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72" w:history="1">
            <w:r w:rsidRPr="00CD709F">
              <w:rPr>
                <w:rStyle w:val="Hyperlink"/>
                <w:rFonts w:ascii="Cambria" w:hAnsi="Cambria"/>
                <w:i/>
                <w:iCs/>
                <w:noProof/>
                <w:sz w:val="28"/>
                <w:szCs w:val="28"/>
              </w:rPr>
              <w:t>Java.N</w:t>
            </w:r>
            <w:r w:rsidRPr="00CD709F">
              <w:rPr>
                <w:rStyle w:val="Hyperlink"/>
                <w:rFonts w:ascii="Cambria" w:hAnsi="Cambria"/>
                <w:i/>
                <w:iCs/>
                <w:noProof/>
                <w:sz w:val="28"/>
                <w:szCs w:val="28"/>
              </w:rPr>
              <w:t>e</w:t>
            </w:r>
            <w:r w:rsidRPr="00CD709F">
              <w:rPr>
                <w:rStyle w:val="Hyperlink"/>
                <w:rFonts w:ascii="Cambria" w:hAnsi="Cambria"/>
                <w:i/>
                <w:iCs/>
                <w:noProof/>
                <w:sz w:val="28"/>
                <w:szCs w:val="28"/>
              </w:rPr>
              <w:t>t Package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_Toc82178272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4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6C35C" w14:textId="1EAB12B6" w:rsidR="00D355AC" w:rsidRPr="00CD709F" w:rsidRDefault="00D355AC">
          <w:pPr>
            <w:pStyle w:val="TOC2"/>
            <w:tabs>
              <w:tab w:val="right" w:leader="dot" w:pos="10457"/>
            </w:tabs>
            <w:rPr>
              <w:rFonts w:ascii="Cambria" w:eastAsiaTheme="minorEastAsia" w:hAnsi="Cambria"/>
              <w:noProof/>
              <w:color w:val="auto"/>
              <w:sz w:val="28"/>
              <w:szCs w:val="28"/>
              <w:lang w:val="en-IN" w:eastAsia="en-IN"/>
            </w:rPr>
          </w:pPr>
          <w:hyperlink w:anchor="_Toc82178273" w:history="1">
            <w:r w:rsidRPr="00CD709F">
              <w:rPr>
                <w:rStyle w:val="Hyperlink"/>
                <w:rFonts w:ascii="Cambria" w:hAnsi="Cambria"/>
                <w:i/>
                <w:iCs/>
                <w:noProof/>
                <w:sz w:val="28"/>
                <w:szCs w:val="28"/>
              </w:rPr>
              <w:t>Java Socket Programming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ab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begin"/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instrText xml:space="preserve"> PAGEREF _Toc82178273 \h </w:instrTex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separate"/>
            </w:r>
            <w:r w:rsidR="00BC1A34"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t>6</w:t>
            </w:r>
            <w:r w:rsidRPr="00CD709F">
              <w:rPr>
                <w:rFonts w:ascii="Cambria" w:hAnsi="Cambr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AD047" w14:textId="50BB9E36" w:rsidR="00D355AC" w:rsidRDefault="00D355AC">
          <w:r w:rsidRPr="00BC1A34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EB56E13" w14:textId="397F3C1C" w:rsidR="00C6554A" w:rsidRDefault="00C6554A" w:rsidP="00905E50">
      <w:pPr>
        <w:pStyle w:val="Title"/>
        <w:jc w:val="left"/>
      </w:pPr>
      <w:r>
        <w:br w:type="page"/>
      </w:r>
    </w:p>
    <w:p w14:paraId="11B564C0" w14:textId="77777777" w:rsidR="00053C05" w:rsidRDefault="00053C05" w:rsidP="007B7D49">
      <w:pPr>
        <w:pStyle w:val="Heading2"/>
        <w:rPr>
          <w:rFonts w:eastAsia="Times New Roman"/>
          <w:i/>
          <w:iCs/>
          <w:sz w:val="36"/>
          <w:szCs w:val="32"/>
          <w:lang w:val="en-IN" w:eastAsia="en-IN"/>
        </w:rPr>
      </w:pPr>
    </w:p>
    <w:p w14:paraId="2891B6AF" w14:textId="4047A412" w:rsidR="007B7D49" w:rsidRPr="00B33D54" w:rsidRDefault="007B7D49" w:rsidP="007B7D49">
      <w:pPr>
        <w:pStyle w:val="Heading2"/>
        <w:rPr>
          <w:rFonts w:eastAsia="Times New Roman"/>
          <w:i/>
          <w:iCs/>
          <w:sz w:val="36"/>
          <w:szCs w:val="32"/>
          <w:lang w:val="en-IN" w:eastAsia="en-IN"/>
        </w:rPr>
      </w:pPr>
      <w:bookmarkStart w:id="5" w:name="_Toc82178263"/>
      <w:r w:rsidRPr="00B33D54">
        <w:rPr>
          <w:rFonts w:eastAsia="Times New Roman"/>
          <w:i/>
          <w:iCs/>
          <w:sz w:val="36"/>
          <w:szCs w:val="32"/>
          <w:lang w:val="en-IN" w:eastAsia="en-IN"/>
        </w:rPr>
        <w:t>Java Networking</w:t>
      </w:r>
      <w:bookmarkEnd w:id="5"/>
    </w:p>
    <w:p w14:paraId="791A19A8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Java Networking is a concept of connecting two or more computing devices together so that we can share resources.</w:t>
      </w:r>
    </w:p>
    <w:p w14:paraId="79574A2C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Java socket programming provides facility to share data between different computing devices.</w:t>
      </w:r>
    </w:p>
    <w:p w14:paraId="24C57BD6" w14:textId="0024C427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6" w:name="_Toc82178264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Advantage of Java Networking</w:t>
      </w:r>
      <w:bookmarkEnd w:id="6"/>
    </w:p>
    <w:p w14:paraId="472C9257" w14:textId="77777777" w:rsidR="007B7D49" w:rsidRPr="007B7D49" w:rsidRDefault="007B7D49" w:rsidP="007B7D49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Sharing resources</w:t>
      </w:r>
    </w:p>
    <w:p w14:paraId="13F6E608" w14:textId="77777777" w:rsidR="007B7D49" w:rsidRPr="007B7D49" w:rsidRDefault="007B7D49" w:rsidP="007B7D49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Centralize software management</w:t>
      </w:r>
    </w:p>
    <w:p w14:paraId="6DE06E13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The java.net package supports two protocols,</w:t>
      </w:r>
    </w:p>
    <w:p w14:paraId="55EBB1E2" w14:textId="77777777" w:rsidR="007B7D49" w:rsidRPr="007B7D49" w:rsidRDefault="007B7D49" w:rsidP="007B7D49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b/>
          <w:bCs/>
          <w:color w:val="000000"/>
          <w:sz w:val="28"/>
          <w:szCs w:val="28"/>
          <w:lang w:val="en-IN" w:eastAsia="en-IN"/>
        </w:rPr>
        <w:t>TCP:</w:t>
      </w: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 Transmission Control Protocol provides reliable communication between the sender and receiver. TCP is used along with the Internet Protocol referred as TCP/IP.</w:t>
      </w:r>
    </w:p>
    <w:p w14:paraId="4E1402FE" w14:textId="445CDAE6" w:rsidR="007B7D49" w:rsidRDefault="007B7D49" w:rsidP="007B7D49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b/>
          <w:bCs/>
          <w:color w:val="000000"/>
          <w:sz w:val="28"/>
          <w:szCs w:val="28"/>
          <w:lang w:val="en-IN" w:eastAsia="en-IN"/>
        </w:rPr>
        <w:t>UDP:</w:t>
      </w: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 User Datagram Protocol provides a connection-less protocol service by allowing packet of data to be transferred along two or more nodes</w:t>
      </w:r>
    </w:p>
    <w:p w14:paraId="39467DC6" w14:textId="77777777" w:rsidR="007B7D49" w:rsidRPr="007B7D49" w:rsidRDefault="007B7D49" w:rsidP="007B7D4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Cambria" w:eastAsia="Times New Roman" w:hAnsi="Cambria" w:cs="Segoe UI"/>
          <w:i/>
          <w:iCs/>
          <w:color w:val="000000"/>
          <w:sz w:val="28"/>
          <w:szCs w:val="28"/>
          <w:lang w:val="en-IN" w:eastAsia="en-IN"/>
        </w:rPr>
      </w:pPr>
    </w:p>
    <w:p w14:paraId="72DEC2D3" w14:textId="03923133" w:rsidR="007B7D49" w:rsidRPr="00B33D54" w:rsidRDefault="007B7D49" w:rsidP="007B7D49">
      <w:pPr>
        <w:pStyle w:val="Heading2"/>
        <w:rPr>
          <w:rFonts w:eastAsia="Times New Roman"/>
          <w:i/>
          <w:iCs/>
          <w:sz w:val="32"/>
          <w:szCs w:val="28"/>
          <w:lang w:val="en-IN" w:eastAsia="en-IN"/>
        </w:rPr>
      </w:pPr>
      <w:bookmarkStart w:id="7" w:name="_Toc82178265"/>
      <w:r w:rsidRPr="00B33D54">
        <w:rPr>
          <w:rFonts w:eastAsia="Times New Roman"/>
          <w:i/>
          <w:iCs/>
          <w:sz w:val="32"/>
          <w:szCs w:val="28"/>
          <w:lang w:val="en-IN" w:eastAsia="en-IN"/>
        </w:rPr>
        <w:t>Java Networking Terminology</w:t>
      </w:r>
      <w:bookmarkEnd w:id="7"/>
    </w:p>
    <w:p w14:paraId="66E51E06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The widely used Java networking terminologies are given below:</w:t>
      </w:r>
    </w:p>
    <w:p w14:paraId="7EBDC962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IP Address</w:t>
      </w:r>
    </w:p>
    <w:p w14:paraId="51E3A272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Protocol</w:t>
      </w:r>
    </w:p>
    <w:p w14:paraId="24DBD458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Port Number</w:t>
      </w:r>
    </w:p>
    <w:p w14:paraId="206E0126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MAC Address</w:t>
      </w:r>
    </w:p>
    <w:p w14:paraId="372EC5BA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Connection-oriented and connection-less protocol</w:t>
      </w:r>
    </w:p>
    <w:p w14:paraId="18644FE2" w14:textId="77777777" w:rsidR="007B7D49" w:rsidRPr="007B7D49" w:rsidRDefault="007B7D49" w:rsidP="007B7D49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Socket</w:t>
      </w:r>
    </w:p>
    <w:p w14:paraId="1F954C49" w14:textId="6FC7DEA2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8" w:name="_Toc82178266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1) IP Address</w:t>
      </w:r>
      <w:bookmarkEnd w:id="8"/>
    </w:p>
    <w:p w14:paraId="3D9C46B4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IP address is a unique number assigned to a node of a network e.g. </w:t>
      </w:r>
      <w:proofErr w:type="gramStart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192.168.0.1 .</w:t>
      </w:r>
      <w:proofErr w:type="gramEnd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It is composed of octets that range from 0 to 255.</w:t>
      </w:r>
    </w:p>
    <w:p w14:paraId="3EEEB38A" w14:textId="181BA56E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It is a logical address that can be changed.</w:t>
      </w:r>
    </w:p>
    <w:p w14:paraId="76FBC439" w14:textId="77777777" w:rsidR="00271197" w:rsidRDefault="00271197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Times New Roman"/>
          <w:color w:val="610B4B"/>
          <w:sz w:val="32"/>
          <w:szCs w:val="32"/>
          <w:lang w:val="en-IN" w:eastAsia="en-IN"/>
        </w:rPr>
      </w:pPr>
    </w:p>
    <w:p w14:paraId="58A11444" w14:textId="4891402E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9" w:name="_Toc82178267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lastRenderedPageBreak/>
        <w:t>2) Protocol</w:t>
      </w:r>
      <w:bookmarkEnd w:id="9"/>
    </w:p>
    <w:p w14:paraId="36934DCB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A protocol is a set of rules basically that is followed for communication. For example:</w:t>
      </w:r>
    </w:p>
    <w:p w14:paraId="4C1C3D76" w14:textId="77777777" w:rsidR="007B7D49" w:rsidRPr="007B7D49" w:rsidRDefault="007B7D49" w:rsidP="007B7D49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TCP</w:t>
      </w:r>
    </w:p>
    <w:p w14:paraId="726EB41A" w14:textId="77777777" w:rsidR="007B7D49" w:rsidRPr="007B7D49" w:rsidRDefault="007B7D49" w:rsidP="007B7D49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FTP</w:t>
      </w:r>
    </w:p>
    <w:p w14:paraId="1C003A4A" w14:textId="77777777" w:rsidR="007B7D49" w:rsidRPr="007B7D49" w:rsidRDefault="007B7D49" w:rsidP="007B7D49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Telnet</w:t>
      </w:r>
    </w:p>
    <w:p w14:paraId="4FC8F1A3" w14:textId="77777777" w:rsidR="007B7D49" w:rsidRPr="007B7D49" w:rsidRDefault="007B7D49" w:rsidP="007B7D49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SMTP</w:t>
      </w:r>
    </w:p>
    <w:p w14:paraId="1C451A17" w14:textId="69CF54AB" w:rsidR="00271197" w:rsidRDefault="007B7D49" w:rsidP="00271197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POP etc.</w:t>
      </w:r>
    </w:p>
    <w:p w14:paraId="51F003A7" w14:textId="77777777" w:rsidR="00271197" w:rsidRPr="007B7D49" w:rsidRDefault="00271197" w:rsidP="00271197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</w:p>
    <w:p w14:paraId="4FFAF60E" w14:textId="5AF9D7E2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10" w:name="_Toc82178268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3) Port Number</w:t>
      </w:r>
      <w:bookmarkEnd w:id="10"/>
    </w:p>
    <w:p w14:paraId="69BE630E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The port number is used to uniquely identify different applications. It acts as a communication endpoint between applications.</w:t>
      </w:r>
    </w:p>
    <w:p w14:paraId="47EB0679" w14:textId="7FC90E35" w:rsid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The port number is associated with the IP address for communication between two applications.</w:t>
      </w:r>
    </w:p>
    <w:p w14:paraId="5F3300B6" w14:textId="77777777" w:rsidR="00271197" w:rsidRPr="007B7D49" w:rsidRDefault="00271197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</w:p>
    <w:p w14:paraId="1E642980" w14:textId="001C0F58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11" w:name="_Toc82178269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4) MAC Address</w:t>
      </w:r>
      <w:bookmarkEnd w:id="11"/>
    </w:p>
    <w:p w14:paraId="0398C94D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MAC (Media Access Control) address is a unique identifier of NIC (Network Interface Controller). A network node can have multiple NIC but each with unique MAC address.</w:t>
      </w:r>
    </w:p>
    <w:p w14:paraId="176F527C" w14:textId="42AF30E4" w:rsid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For example, an ethernet card may have a </w:t>
      </w:r>
      <w:r w:rsidRPr="007B7D49">
        <w:rPr>
          <w:rFonts w:ascii="Cambria" w:eastAsia="Times New Roman" w:hAnsi="Cambria" w:cs="Segoe UI"/>
          <w:b/>
          <w:bCs/>
          <w:color w:val="333333"/>
          <w:sz w:val="28"/>
          <w:szCs w:val="28"/>
          <w:lang w:val="en-IN" w:eastAsia="en-IN"/>
        </w:rPr>
        <w:t>MAC</w:t>
      </w: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 address of 00:0</w:t>
      </w:r>
      <w:proofErr w:type="gramStart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d:83::</w:t>
      </w:r>
      <w:proofErr w:type="gramEnd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b1:c0:8e.</w:t>
      </w:r>
    </w:p>
    <w:p w14:paraId="55F36E72" w14:textId="77777777" w:rsidR="00271197" w:rsidRPr="007B7D49" w:rsidRDefault="00271197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</w:p>
    <w:p w14:paraId="24BC2BC7" w14:textId="3BECEE85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12" w:name="_Toc82178270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5) Connection-oriented and connection-less protocol</w:t>
      </w:r>
      <w:bookmarkEnd w:id="12"/>
    </w:p>
    <w:p w14:paraId="61E824C4" w14:textId="77777777" w:rsidR="007B7D49" w:rsidRP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In connection-oriented protocol, acknowledgement is sent by the receiver. </w:t>
      </w:r>
      <w:proofErr w:type="gramStart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So</w:t>
      </w:r>
      <w:proofErr w:type="gramEnd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it is reliable but slow. The example of connection-oriented protocol is TCP.</w:t>
      </w:r>
    </w:p>
    <w:p w14:paraId="21D76B3E" w14:textId="76E10086" w:rsidR="007B7D49" w:rsidRDefault="007B7D49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But, in connection-less protocol, acknowledgement is not sent by the receiver. </w:t>
      </w:r>
      <w:proofErr w:type="gramStart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So</w:t>
      </w:r>
      <w:proofErr w:type="gramEnd"/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it is not reliable but fast. The example of connection-less protocol is UDP.</w:t>
      </w:r>
    </w:p>
    <w:p w14:paraId="30DE1136" w14:textId="77777777" w:rsidR="00271197" w:rsidRPr="007B7D49" w:rsidRDefault="00271197" w:rsidP="007B7D4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</w:p>
    <w:p w14:paraId="6039DC8C" w14:textId="759F2E25" w:rsidR="007B7D49" w:rsidRPr="007B7D49" w:rsidRDefault="007B7D49" w:rsidP="007B7D4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</w:pPr>
      <w:bookmarkStart w:id="13" w:name="_Toc82178271"/>
      <w:r w:rsidRPr="007B7D49">
        <w:rPr>
          <w:rFonts w:ascii="Cambria" w:eastAsia="Times New Roman" w:hAnsi="Cambria" w:cs="Times New Roman"/>
          <w:color w:val="610B4B"/>
          <w:sz w:val="28"/>
          <w:szCs w:val="28"/>
          <w:lang w:val="en-IN" w:eastAsia="en-IN"/>
        </w:rPr>
        <w:t>6) Socket</w:t>
      </w:r>
      <w:bookmarkEnd w:id="13"/>
    </w:p>
    <w:p w14:paraId="26CEDB73" w14:textId="3403CE86" w:rsidR="007B7D49" w:rsidRPr="007B7D49" w:rsidRDefault="007B7D49" w:rsidP="00F44D30">
      <w:pPr>
        <w:shd w:val="clear" w:color="auto" w:fill="FFFFFF"/>
        <w:tabs>
          <w:tab w:val="right" w:pos="10467"/>
        </w:tabs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A socket is an endpoint between </w:t>
      </w:r>
      <w:r w:rsidR="00A17C53"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two-way</w:t>
      </w:r>
      <w:r w:rsidRPr="007B7D49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communications.</w:t>
      </w:r>
      <w:r w:rsidR="00F44D30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ab/>
      </w:r>
    </w:p>
    <w:p w14:paraId="4B9A1669" w14:textId="77777777" w:rsidR="0003662E" w:rsidRDefault="0003662E" w:rsidP="0003662E">
      <w:pPr>
        <w:pStyle w:val="Heading2"/>
        <w:rPr>
          <w:sz w:val="32"/>
          <w:szCs w:val="28"/>
        </w:rPr>
      </w:pPr>
    </w:p>
    <w:p w14:paraId="4D6B247F" w14:textId="31B25733" w:rsidR="0003662E" w:rsidRPr="00B33D54" w:rsidRDefault="0003662E" w:rsidP="0003662E">
      <w:pPr>
        <w:pStyle w:val="Heading2"/>
        <w:rPr>
          <w:i/>
          <w:iCs/>
          <w:sz w:val="32"/>
          <w:szCs w:val="28"/>
        </w:rPr>
      </w:pPr>
      <w:bookmarkStart w:id="14" w:name="_Toc82178272"/>
      <w:r w:rsidRPr="00B33D54">
        <w:rPr>
          <w:i/>
          <w:iCs/>
          <w:sz w:val="32"/>
          <w:szCs w:val="28"/>
        </w:rPr>
        <w:t>java.net package</w:t>
      </w:r>
      <w:bookmarkEnd w:id="14"/>
    </w:p>
    <w:p w14:paraId="2263E9C4" w14:textId="77777777" w:rsidR="0003662E" w:rsidRPr="0003662E" w:rsidRDefault="0003662E" w:rsidP="0003662E">
      <w:pPr>
        <w:pStyle w:val="NormalWeb"/>
        <w:shd w:val="clear" w:color="auto" w:fill="FFFFFF"/>
        <w:jc w:val="both"/>
        <w:rPr>
          <w:rFonts w:ascii="Cambria" w:hAnsi="Cambria" w:cs="Segoe UI"/>
          <w:color w:val="333333"/>
          <w:sz w:val="28"/>
          <w:szCs w:val="28"/>
        </w:rPr>
      </w:pPr>
      <w:r w:rsidRPr="0003662E">
        <w:rPr>
          <w:rFonts w:ascii="Cambria" w:hAnsi="Cambria" w:cs="Segoe UI"/>
          <w:color w:val="333333"/>
          <w:sz w:val="28"/>
          <w:szCs w:val="28"/>
        </w:rPr>
        <w:t>The java.net package can be divided into two sections:</w:t>
      </w:r>
    </w:p>
    <w:p w14:paraId="6E0BBE92" w14:textId="77777777" w:rsidR="0003662E" w:rsidRPr="0003662E" w:rsidRDefault="0003662E" w:rsidP="0003662E">
      <w:pPr>
        <w:numPr>
          <w:ilvl w:val="0"/>
          <w:numId w:val="21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Style w:val="Strong"/>
          <w:rFonts w:ascii="Cambria" w:hAnsi="Cambria" w:cs="Segoe UI"/>
          <w:color w:val="000000"/>
          <w:sz w:val="28"/>
          <w:szCs w:val="28"/>
        </w:rPr>
        <w:t>A Low-Level API:</w:t>
      </w:r>
      <w:r w:rsidRPr="0003662E">
        <w:rPr>
          <w:rFonts w:ascii="Cambria" w:hAnsi="Cambria" w:cs="Segoe UI"/>
          <w:color w:val="000000"/>
          <w:sz w:val="28"/>
          <w:szCs w:val="28"/>
        </w:rPr>
        <w:t xml:space="preserve"> It deals with the abstractions of addresses </w:t>
      </w:r>
      <w:proofErr w:type="gramStart"/>
      <w:r w:rsidRPr="0003662E">
        <w:rPr>
          <w:rFonts w:ascii="Cambria" w:hAnsi="Cambria" w:cs="Segoe UI"/>
          <w:color w:val="000000"/>
          <w:sz w:val="28"/>
          <w:szCs w:val="28"/>
        </w:rPr>
        <w:t>i.e.</w:t>
      </w:r>
      <w:proofErr w:type="gramEnd"/>
      <w:r w:rsidRPr="0003662E">
        <w:rPr>
          <w:rFonts w:ascii="Cambria" w:hAnsi="Cambria" w:cs="Segoe UI"/>
          <w:color w:val="000000"/>
          <w:sz w:val="28"/>
          <w:szCs w:val="28"/>
        </w:rPr>
        <w:t xml:space="preserve"> networking identifiers, Sockets i.e. bidirectional data communication mechanism and Interfaces i.e. network interfaces.</w:t>
      </w:r>
    </w:p>
    <w:p w14:paraId="539AD3FC" w14:textId="306160CB" w:rsidR="0003662E" w:rsidRPr="0003662E" w:rsidRDefault="0003662E" w:rsidP="0003662E">
      <w:pPr>
        <w:numPr>
          <w:ilvl w:val="0"/>
          <w:numId w:val="21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Style w:val="Strong"/>
          <w:rFonts w:ascii="Cambria" w:hAnsi="Cambria" w:cs="Segoe UI"/>
          <w:color w:val="000000"/>
          <w:sz w:val="28"/>
          <w:szCs w:val="28"/>
        </w:rPr>
        <w:t xml:space="preserve">A </w:t>
      </w:r>
      <w:r w:rsidR="00A17C53" w:rsidRPr="0003662E">
        <w:rPr>
          <w:rStyle w:val="Strong"/>
          <w:rFonts w:ascii="Cambria" w:hAnsi="Cambria" w:cs="Segoe UI"/>
          <w:color w:val="000000"/>
          <w:sz w:val="28"/>
          <w:szCs w:val="28"/>
        </w:rPr>
        <w:t>High-Level</w:t>
      </w:r>
      <w:r w:rsidRPr="0003662E">
        <w:rPr>
          <w:rStyle w:val="Strong"/>
          <w:rFonts w:ascii="Cambria" w:hAnsi="Cambria" w:cs="Segoe UI"/>
          <w:color w:val="000000"/>
          <w:sz w:val="28"/>
          <w:szCs w:val="28"/>
        </w:rPr>
        <w:t xml:space="preserve"> API:</w:t>
      </w:r>
      <w:r w:rsidRPr="0003662E">
        <w:rPr>
          <w:rFonts w:ascii="Cambria" w:hAnsi="Cambria" w:cs="Segoe UI"/>
          <w:color w:val="000000"/>
          <w:sz w:val="28"/>
          <w:szCs w:val="28"/>
        </w:rPr>
        <w:t xml:space="preserve"> It deals with the abstraction of URIs </w:t>
      </w:r>
      <w:proofErr w:type="gramStart"/>
      <w:r w:rsidRPr="0003662E">
        <w:rPr>
          <w:rFonts w:ascii="Cambria" w:hAnsi="Cambria" w:cs="Segoe UI"/>
          <w:color w:val="000000"/>
          <w:sz w:val="28"/>
          <w:szCs w:val="28"/>
        </w:rPr>
        <w:t>i.e.</w:t>
      </w:r>
      <w:proofErr w:type="gramEnd"/>
      <w:r w:rsidRPr="0003662E">
        <w:rPr>
          <w:rFonts w:ascii="Cambria" w:hAnsi="Cambria" w:cs="Segoe UI"/>
          <w:color w:val="000000"/>
          <w:sz w:val="28"/>
          <w:szCs w:val="28"/>
        </w:rPr>
        <w:t xml:space="preserve"> Universal Resource Identifier, URLs i.e. Universal Resource Locator, and Connections i.e. connections to the resource pointed by URLs.</w:t>
      </w:r>
    </w:p>
    <w:p w14:paraId="75C34894" w14:textId="77777777" w:rsidR="0003662E" w:rsidRPr="0003662E" w:rsidRDefault="0003662E" w:rsidP="0003662E">
      <w:pPr>
        <w:pStyle w:val="NormalWeb"/>
        <w:shd w:val="clear" w:color="auto" w:fill="FFFFFF"/>
        <w:jc w:val="both"/>
        <w:rPr>
          <w:rFonts w:ascii="Cambria" w:hAnsi="Cambria" w:cs="Segoe UI"/>
          <w:color w:val="333333"/>
          <w:sz w:val="28"/>
          <w:szCs w:val="28"/>
        </w:rPr>
      </w:pPr>
      <w:r w:rsidRPr="0003662E">
        <w:rPr>
          <w:rFonts w:ascii="Cambria" w:hAnsi="Cambria" w:cs="Segoe UI"/>
          <w:color w:val="333333"/>
          <w:sz w:val="28"/>
          <w:szCs w:val="28"/>
        </w:rPr>
        <w:t>The java.net package provides many classes to deal with networking applications in Java. A list of these classes is given below:</w:t>
      </w:r>
    </w:p>
    <w:p w14:paraId="5FC45465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Authenticator</w:t>
      </w:r>
    </w:p>
    <w:p w14:paraId="09E67FA3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CacheRequest</w:t>
      </w:r>
      <w:proofErr w:type="spellEnd"/>
    </w:p>
    <w:p w14:paraId="6ABB34A1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CacheResponse</w:t>
      </w:r>
      <w:proofErr w:type="spellEnd"/>
    </w:p>
    <w:p w14:paraId="2ADEE8F8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ContentHandler</w:t>
      </w:r>
      <w:proofErr w:type="spellEnd"/>
    </w:p>
    <w:p w14:paraId="449C3BD3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CookieHandler</w:t>
      </w:r>
      <w:proofErr w:type="spellEnd"/>
    </w:p>
    <w:p w14:paraId="38AFDD4D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CookieManager</w:t>
      </w:r>
      <w:proofErr w:type="spellEnd"/>
    </w:p>
    <w:p w14:paraId="4DC9B008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DatagramPacket</w:t>
      </w:r>
      <w:proofErr w:type="spellEnd"/>
    </w:p>
    <w:p w14:paraId="4D7313AC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DatagramSocket</w:t>
      </w:r>
      <w:proofErr w:type="spellEnd"/>
    </w:p>
    <w:p w14:paraId="52C6957C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DatagramSocketImpl</w:t>
      </w:r>
      <w:proofErr w:type="spellEnd"/>
    </w:p>
    <w:p w14:paraId="27619462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InterfaceAddress</w:t>
      </w:r>
      <w:proofErr w:type="spellEnd"/>
    </w:p>
    <w:p w14:paraId="65864160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JarURLConnection</w:t>
      </w:r>
      <w:proofErr w:type="spellEnd"/>
    </w:p>
    <w:p w14:paraId="6A86EE8B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MulticastSocket</w:t>
      </w:r>
      <w:proofErr w:type="spellEnd"/>
    </w:p>
    <w:p w14:paraId="557A2F33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InetSocketAddress</w:t>
      </w:r>
      <w:proofErr w:type="spellEnd"/>
    </w:p>
    <w:p w14:paraId="4B719629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InetAddress</w:t>
      </w:r>
      <w:proofErr w:type="spellEnd"/>
    </w:p>
    <w:p w14:paraId="5F9A8C8B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Inet4Address</w:t>
      </w:r>
    </w:p>
    <w:p w14:paraId="470E8EAE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Inet6Address</w:t>
      </w:r>
    </w:p>
    <w:p w14:paraId="14848F6B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IDN</w:t>
      </w:r>
    </w:p>
    <w:p w14:paraId="3C7EA60E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HttpURLConnection</w:t>
      </w:r>
      <w:proofErr w:type="spellEnd"/>
    </w:p>
    <w:p w14:paraId="61B54B0A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HttpCookie</w:t>
      </w:r>
      <w:proofErr w:type="spellEnd"/>
    </w:p>
    <w:p w14:paraId="030CA451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NetPermission</w:t>
      </w:r>
      <w:proofErr w:type="spellEnd"/>
    </w:p>
    <w:p w14:paraId="17085733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NetworkInterface</w:t>
      </w:r>
      <w:proofErr w:type="spellEnd"/>
    </w:p>
    <w:p w14:paraId="3605F39B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PasswordAuthentication</w:t>
      </w:r>
      <w:proofErr w:type="spellEnd"/>
    </w:p>
    <w:p w14:paraId="1D5F5502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lastRenderedPageBreak/>
        <w:t>Proxy</w:t>
      </w:r>
    </w:p>
    <w:p w14:paraId="6D4CDD14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ProxySelector</w:t>
      </w:r>
      <w:proofErr w:type="spellEnd"/>
    </w:p>
    <w:p w14:paraId="38CA40AD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ResponseCache</w:t>
      </w:r>
      <w:proofErr w:type="spellEnd"/>
    </w:p>
    <w:p w14:paraId="422002CA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SecureCacheResponse</w:t>
      </w:r>
      <w:proofErr w:type="spellEnd"/>
    </w:p>
    <w:p w14:paraId="6117E655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ServerSocket</w:t>
      </w:r>
      <w:proofErr w:type="spellEnd"/>
    </w:p>
    <w:p w14:paraId="6CEC3ABF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Socket</w:t>
      </w:r>
    </w:p>
    <w:p w14:paraId="3D96927F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SocketAddress</w:t>
      </w:r>
      <w:proofErr w:type="spellEnd"/>
    </w:p>
    <w:p w14:paraId="547ED532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SocketImpl</w:t>
      </w:r>
      <w:proofErr w:type="spellEnd"/>
    </w:p>
    <w:p w14:paraId="20C5CECF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SocketPermission</w:t>
      </w:r>
      <w:proofErr w:type="spellEnd"/>
    </w:p>
    <w:p w14:paraId="5F9BA766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StandardSocketOptions</w:t>
      </w:r>
      <w:proofErr w:type="spellEnd"/>
    </w:p>
    <w:p w14:paraId="7171E9D7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URI</w:t>
      </w:r>
    </w:p>
    <w:p w14:paraId="3A24CBA0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r w:rsidRPr="0003662E">
        <w:rPr>
          <w:rFonts w:ascii="Cambria" w:hAnsi="Cambria" w:cs="Segoe UI"/>
          <w:color w:val="000000"/>
          <w:sz w:val="28"/>
          <w:szCs w:val="28"/>
        </w:rPr>
        <w:t>URL</w:t>
      </w:r>
    </w:p>
    <w:p w14:paraId="30A48FF8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URLClassLoader</w:t>
      </w:r>
      <w:proofErr w:type="spellEnd"/>
    </w:p>
    <w:p w14:paraId="3433E494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URLConnection</w:t>
      </w:r>
      <w:proofErr w:type="spellEnd"/>
    </w:p>
    <w:p w14:paraId="45D4C02E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URLDecoder</w:t>
      </w:r>
      <w:proofErr w:type="spellEnd"/>
    </w:p>
    <w:p w14:paraId="0DDD8A51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URLEncoder</w:t>
      </w:r>
      <w:proofErr w:type="spellEnd"/>
    </w:p>
    <w:p w14:paraId="07100498" w14:textId="77777777" w:rsidR="0003662E" w:rsidRPr="0003662E" w:rsidRDefault="0003662E" w:rsidP="0003662E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URLStreamHandler</w:t>
      </w:r>
      <w:proofErr w:type="spellEnd"/>
    </w:p>
    <w:p w14:paraId="0C8CF36B" w14:textId="77777777" w:rsidR="0003662E" w:rsidRPr="0003662E" w:rsidRDefault="0003662E" w:rsidP="0003662E">
      <w:pPr>
        <w:pStyle w:val="NormalWeb"/>
        <w:shd w:val="clear" w:color="auto" w:fill="FFFFFF"/>
        <w:jc w:val="both"/>
        <w:rPr>
          <w:rFonts w:ascii="Cambria" w:hAnsi="Cambria" w:cs="Segoe UI"/>
          <w:color w:val="333333"/>
          <w:sz w:val="28"/>
          <w:szCs w:val="28"/>
        </w:rPr>
      </w:pPr>
      <w:r w:rsidRPr="0003662E">
        <w:rPr>
          <w:rStyle w:val="Strong"/>
          <w:rFonts w:ascii="Cambria" w:hAnsi="Cambria" w:cs="Segoe UI"/>
          <w:color w:val="333333"/>
          <w:sz w:val="28"/>
          <w:szCs w:val="28"/>
        </w:rPr>
        <w:t>List of interfaces available in java.net package:</w:t>
      </w:r>
    </w:p>
    <w:p w14:paraId="16630C31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ContentHandlerFactory</w:t>
      </w:r>
      <w:proofErr w:type="spellEnd"/>
    </w:p>
    <w:p w14:paraId="70D76FBE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CookiePolicy</w:t>
      </w:r>
      <w:proofErr w:type="spellEnd"/>
    </w:p>
    <w:p w14:paraId="13E6B1DB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CookieStore</w:t>
      </w:r>
      <w:proofErr w:type="spellEnd"/>
    </w:p>
    <w:p w14:paraId="1441CC58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DatagramSocketImplFactory</w:t>
      </w:r>
      <w:proofErr w:type="spellEnd"/>
    </w:p>
    <w:p w14:paraId="3B48FEC5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FileNameMap</w:t>
      </w:r>
      <w:proofErr w:type="spellEnd"/>
    </w:p>
    <w:p w14:paraId="7A62AB3F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SocketOption</w:t>
      </w:r>
      <w:proofErr w:type="spellEnd"/>
      <w:r w:rsidRPr="0003662E">
        <w:rPr>
          <w:rFonts w:ascii="Cambria" w:hAnsi="Cambria" w:cs="Segoe UI"/>
          <w:color w:val="000000"/>
          <w:sz w:val="28"/>
          <w:szCs w:val="28"/>
        </w:rPr>
        <w:t>&lt;T&gt;</w:t>
      </w:r>
    </w:p>
    <w:p w14:paraId="36508E5E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SocketOptions</w:t>
      </w:r>
      <w:proofErr w:type="spellEnd"/>
    </w:p>
    <w:p w14:paraId="4B727700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SocketImplFactory</w:t>
      </w:r>
      <w:proofErr w:type="spellEnd"/>
    </w:p>
    <w:p w14:paraId="014C2674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URLStreamHandlerFactory</w:t>
      </w:r>
      <w:proofErr w:type="spellEnd"/>
    </w:p>
    <w:p w14:paraId="616BCF62" w14:textId="77777777" w:rsidR="0003662E" w:rsidRPr="0003662E" w:rsidRDefault="0003662E" w:rsidP="0003662E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Cambria" w:hAnsi="Cambria" w:cs="Segoe UI"/>
          <w:color w:val="000000"/>
          <w:sz w:val="28"/>
          <w:szCs w:val="28"/>
        </w:rPr>
      </w:pPr>
      <w:proofErr w:type="spellStart"/>
      <w:r w:rsidRPr="0003662E">
        <w:rPr>
          <w:rFonts w:ascii="Cambria" w:hAnsi="Cambria" w:cs="Segoe UI"/>
          <w:color w:val="000000"/>
          <w:sz w:val="28"/>
          <w:szCs w:val="28"/>
        </w:rPr>
        <w:t>ProtocolFamily</w:t>
      </w:r>
      <w:proofErr w:type="spellEnd"/>
    </w:p>
    <w:p w14:paraId="68561620" w14:textId="08FCB115" w:rsidR="00893D76" w:rsidRDefault="00893D76" w:rsidP="006260F0"/>
    <w:p w14:paraId="61223371" w14:textId="77777777" w:rsidR="00893D76" w:rsidRDefault="00893D76">
      <w:r>
        <w:br w:type="page"/>
      </w:r>
    </w:p>
    <w:p w14:paraId="4B805084" w14:textId="77777777" w:rsidR="00893D76" w:rsidRDefault="00893D76" w:rsidP="00893D76">
      <w:pPr>
        <w:pStyle w:val="Heading2"/>
        <w:rPr>
          <w:sz w:val="32"/>
          <w:szCs w:val="28"/>
        </w:rPr>
      </w:pPr>
    </w:p>
    <w:p w14:paraId="3D260678" w14:textId="6F6E18F3" w:rsidR="00893D76" w:rsidRPr="00053C05" w:rsidRDefault="00893D76" w:rsidP="00893D76">
      <w:pPr>
        <w:pStyle w:val="Heading2"/>
        <w:rPr>
          <w:i/>
          <w:iCs/>
          <w:sz w:val="32"/>
          <w:szCs w:val="28"/>
        </w:rPr>
      </w:pPr>
      <w:bookmarkStart w:id="15" w:name="_Toc82178273"/>
      <w:r w:rsidRPr="00053C05">
        <w:rPr>
          <w:i/>
          <w:iCs/>
          <w:sz w:val="32"/>
          <w:szCs w:val="28"/>
        </w:rPr>
        <w:t>Java Socket Programming</w:t>
      </w:r>
      <w:bookmarkEnd w:id="15"/>
    </w:p>
    <w:p w14:paraId="5EFECC30" w14:textId="77777777" w:rsidR="00053C05" w:rsidRPr="00053C05" w:rsidRDefault="00053C05" w:rsidP="00053C0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Java Socket programming is used for communication between the applications running on different JRE.</w:t>
      </w:r>
    </w:p>
    <w:p w14:paraId="6FEC3E0D" w14:textId="77777777" w:rsidR="00053C05" w:rsidRPr="00053C05" w:rsidRDefault="00053C05" w:rsidP="00053C0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Java Socket programming can be connection-oriented or connection-less.</w:t>
      </w:r>
    </w:p>
    <w:p w14:paraId="55157926" w14:textId="77777777" w:rsidR="00053C05" w:rsidRPr="00053C05" w:rsidRDefault="00053C05" w:rsidP="00053C0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Socket and </w:t>
      </w:r>
      <w:proofErr w:type="spellStart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ServerSocket</w:t>
      </w:r>
      <w:proofErr w:type="spellEnd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classes are used for connection-oriented socket programming and </w:t>
      </w:r>
      <w:proofErr w:type="spellStart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DatagramSocket</w:t>
      </w:r>
      <w:proofErr w:type="spellEnd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and </w:t>
      </w:r>
      <w:proofErr w:type="spellStart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DatagramPacket</w:t>
      </w:r>
      <w:proofErr w:type="spellEnd"/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 xml:space="preserve"> classes are used for connection-less socket programming.</w:t>
      </w:r>
    </w:p>
    <w:p w14:paraId="33D58D88" w14:textId="77777777" w:rsidR="00053C05" w:rsidRPr="00053C05" w:rsidRDefault="00053C05" w:rsidP="00053C0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333333"/>
          <w:sz w:val="28"/>
          <w:szCs w:val="28"/>
          <w:lang w:val="en-IN" w:eastAsia="en-IN"/>
        </w:rPr>
        <w:t>The client in socket programming must know two information:</w:t>
      </w:r>
    </w:p>
    <w:p w14:paraId="22A3755F" w14:textId="77777777" w:rsidR="00053C05" w:rsidRPr="00053C05" w:rsidRDefault="00053C05" w:rsidP="00053C05">
      <w:pPr>
        <w:numPr>
          <w:ilvl w:val="0"/>
          <w:numId w:val="24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IP Address of Server, and</w:t>
      </w:r>
    </w:p>
    <w:p w14:paraId="73DA849E" w14:textId="77777777" w:rsidR="00053C05" w:rsidRPr="00053C05" w:rsidRDefault="00053C05" w:rsidP="00053C05">
      <w:pPr>
        <w:numPr>
          <w:ilvl w:val="0"/>
          <w:numId w:val="24"/>
        </w:numPr>
        <w:shd w:val="clear" w:color="auto" w:fill="FFFFFF"/>
        <w:spacing w:before="60" w:after="100" w:afterAutospacing="1" w:line="375" w:lineRule="atLeast"/>
        <w:jc w:val="both"/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</w:pPr>
      <w:r w:rsidRPr="00053C05">
        <w:rPr>
          <w:rFonts w:ascii="Cambria" w:eastAsia="Times New Roman" w:hAnsi="Cambria" w:cs="Segoe UI"/>
          <w:color w:val="000000"/>
          <w:sz w:val="28"/>
          <w:szCs w:val="28"/>
          <w:lang w:val="en-IN" w:eastAsia="en-IN"/>
        </w:rPr>
        <w:t>Port number.</w:t>
      </w:r>
    </w:p>
    <w:p w14:paraId="7FD0D15C" w14:textId="3CF46B63" w:rsidR="006260F0" w:rsidRPr="001F5B2A" w:rsidRDefault="001F5B2A" w:rsidP="006260F0">
      <w:pPr>
        <w:rPr>
          <w:rFonts w:ascii="Cambria" w:hAnsi="Cambria" w:cs="Segoe UI"/>
          <w:color w:val="333333"/>
          <w:sz w:val="28"/>
          <w:szCs w:val="28"/>
          <w:shd w:val="clear" w:color="auto" w:fill="FFFFFF"/>
        </w:rPr>
      </w:pPr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 xml:space="preserve">Here, we are going to make one-way client and server communication. In this application, client sends a message to the server, server reads the message and prints it. Here, two classes are being used: Socket and </w:t>
      </w:r>
      <w:proofErr w:type="spellStart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>ServerSocket</w:t>
      </w:r>
      <w:proofErr w:type="spellEnd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 xml:space="preserve">. The Socket class is used to communicate client and server. Through this class, we can read and write message. The </w:t>
      </w:r>
      <w:proofErr w:type="spellStart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>ServerSocket</w:t>
      </w:r>
      <w:proofErr w:type="spellEnd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 xml:space="preserve"> class is used at server-side. The </w:t>
      </w:r>
      <w:proofErr w:type="gramStart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>accept(</w:t>
      </w:r>
      <w:proofErr w:type="gramEnd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 xml:space="preserve">) method of </w:t>
      </w:r>
      <w:proofErr w:type="spellStart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>ServerSocket</w:t>
      </w:r>
      <w:proofErr w:type="spellEnd"/>
      <w:r w:rsidRPr="001F5B2A">
        <w:rPr>
          <w:rFonts w:ascii="Cambria" w:hAnsi="Cambria" w:cs="Segoe UI"/>
          <w:color w:val="333333"/>
          <w:sz w:val="28"/>
          <w:szCs w:val="28"/>
          <w:shd w:val="clear" w:color="auto" w:fill="FFFFFF"/>
        </w:rPr>
        <w:t xml:space="preserve"> class blocks the console until the client is connected. After the successful connection of client, it returns the instance of Socket at server-side.</w:t>
      </w:r>
    </w:p>
    <w:p w14:paraId="07C87E8C" w14:textId="2B65C3EE" w:rsidR="001F5B2A" w:rsidRDefault="001F5B2A" w:rsidP="006260F0">
      <w:r>
        <w:rPr>
          <w:noProof/>
        </w:rPr>
        <w:drawing>
          <wp:anchor distT="0" distB="0" distL="114300" distR="114300" simplePos="0" relativeHeight="251664384" behindDoc="0" locked="0" layoutInCell="1" allowOverlap="1" wp14:anchorId="5086D628" wp14:editId="3193FBB2">
            <wp:simplePos x="0" y="0"/>
            <wp:positionH relativeFrom="margin">
              <wp:posOffset>845185</wp:posOffset>
            </wp:positionH>
            <wp:positionV relativeFrom="margin">
              <wp:posOffset>5643880</wp:posOffset>
            </wp:positionV>
            <wp:extent cx="4789170" cy="3751580"/>
            <wp:effectExtent l="0" t="0" r="0" b="1270"/>
            <wp:wrapSquare wrapText="bothSides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C006C6" w14:textId="02D08C5C" w:rsidR="00642626" w:rsidRPr="00642626" w:rsidRDefault="00642626" w:rsidP="00642626"/>
    <w:p w14:paraId="15A56244" w14:textId="04B79111" w:rsidR="00642626" w:rsidRPr="00642626" w:rsidRDefault="00642626" w:rsidP="00642626"/>
    <w:p w14:paraId="1144F2CC" w14:textId="1D2349BD" w:rsidR="00642626" w:rsidRPr="00642626" w:rsidRDefault="00642626" w:rsidP="00642626"/>
    <w:p w14:paraId="6DD09207" w14:textId="757F037C" w:rsidR="00642626" w:rsidRPr="00642626" w:rsidRDefault="00642626" w:rsidP="00642626"/>
    <w:p w14:paraId="24B5B072" w14:textId="693EDDC1" w:rsidR="00642626" w:rsidRPr="00642626" w:rsidRDefault="00642626" w:rsidP="00642626"/>
    <w:p w14:paraId="2BCE14E0" w14:textId="1C038E19" w:rsidR="00642626" w:rsidRPr="00642626" w:rsidRDefault="00642626" w:rsidP="00642626"/>
    <w:p w14:paraId="4F6F1BD0" w14:textId="748AE662" w:rsidR="00642626" w:rsidRPr="00642626" w:rsidRDefault="00642626" w:rsidP="00642626"/>
    <w:p w14:paraId="0FB5260E" w14:textId="3381A2A8" w:rsidR="00642626" w:rsidRPr="00642626" w:rsidRDefault="00642626" w:rsidP="00642626"/>
    <w:p w14:paraId="0F49CA05" w14:textId="1CD7E421" w:rsidR="00642626" w:rsidRPr="00642626" w:rsidRDefault="00642626" w:rsidP="00642626"/>
    <w:p w14:paraId="21579650" w14:textId="382E4A1D" w:rsidR="00642626" w:rsidRPr="00642626" w:rsidRDefault="00642626" w:rsidP="00642626"/>
    <w:p w14:paraId="62DE0636" w14:textId="7AA130FC" w:rsidR="00642626" w:rsidRPr="00642626" w:rsidRDefault="00642626" w:rsidP="00642626"/>
    <w:p w14:paraId="14E13EEB" w14:textId="20376B28" w:rsidR="00642626" w:rsidRDefault="00642626" w:rsidP="00642626"/>
    <w:p w14:paraId="09169056" w14:textId="23DECED1" w:rsidR="00642626" w:rsidRDefault="00642626" w:rsidP="00642626"/>
    <w:p w14:paraId="2ACD0967" w14:textId="77777777" w:rsidR="00D6740F" w:rsidRDefault="00D6740F" w:rsidP="00D6740F">
      <w:pPr>
        <w:pStyle w:val="ListParagraph"/>
        <w:ind w:left="284"/>
        <w:rPr>
          <w:rFonts w:ascii="Cambria" w:hAnsi="Cambria" w:cs="Arial"/>
          <w:color w:val="000000"/>
          <w:sz w:val="28"/>
          <w:szCs w:val="28"/>
        </w:rPr>
      </w:pPr>
    </w:p>
    <w:p w14:paraId="56F7211E" w14:textId="7B4AE2DB" w:rsidR="00D6740F" w:rsidRPr="00D6740F" w:rsidRDefault="00D6740F" w:rsidP="00D6740F">
      <w:pPr>
        <w:pStyle w:val="ListParagraph"/>
        <w:ind w:left="284"/>
        <w:jc w:val="center"/>
        <w:rPr>
          <w:rFonts w:ascii="Cambria" w:hAnsi="Cambria" w:cs="Arial"/>
          <w:i/>
          <w:iCs/>
          <w:color w:val="000000"/>
          <w:sz w:val="28"/>
          <w:szCs w:val="28"/>
        </w:rPr>
      </w:pPr>
      <w:r w:rsidRPr="00D6740F">
        <w:rPr>
          <w:rFonts w:ascii="Cambria" w:hAnsi="Cambria" w:cs="Arial"/>
          <w:i/>
          <w:iCs/>
          <w:color w:val="000000"/>
          <w:sz w:val="44"/>
          <w:szCs w:val="44"/>
        </w:rPr>
        <w:t>PRACTICAL - 1</w:t>
      </w:r>
    </w:p>
    <w:p w14:paraId="54DF707F" w14:textId="77777777" w:rsidR="0010359A" w:rsidRDefault="0010359A" w:rsidP="0010359A">
      <w:pPr>
        <w:pStyle w:val="ListParagraph"/>
        <w:ind w:left="284"/>
        <w:rPr>
          <w:rFonts w:ascii="Arial" w:hAnsi="Arial" w:cs="Arial"/>
          <w:b/>
          <w:bCs/>
          <w:color w:val="000000"/>
        </w:rPr>
      </w:pPr>
    </w:p>
    <w:p w14:paraId="75722FEF" w14:textId="42370C4B" w:rsidR="00523803" w:rsidRPr="0010359A" w:rsidRDefault="0010359A" w:rsidP="0010359A">
      <w:pPr>
        <w:pStyle w:val="ListParagraph"/>
        <w:numPr>
          <w:ilvl w:val="0"/>
          <w:numId w:val="27"/>
        </w:numPr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>Implementation of following program using TCP/IP protocol</w:t>
      </w:r>
    </w:p>
    <w:p w14:paraId="02F31346" w14:textId="77777777" w:rsidR="0010359A" w:rsidRPr="0010359A" w:rsidRDefault="0010359A" w:rsidP="0010359A">
      <w:pPr>
        <w:pStyle w:val="ListParagraph"/>
        <w:ind w:left="284"/>
        <w:rPr>
          <w:rFonts w:ascii="Cambria" w:hAnsi="Cambria" w:cs="Arial"/>
          <w:color w:val="000000"/>
          <w:sz w:val="28"/>
          <w:szCs w:val="28"/>
        </w:rPr>
      </w:pPr>
    </w:p>
    <w:p w14:paraId="4E0D1F04" w14:textId="789591B3" w:rsidR="00523803" w:rsidRPr="0010359A" w:rsidRDefault="00D6740F" w:rsidP="0010359A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D6740F">
        <w:rPr>
          <w:rFonts w:ascii="Cambria" w:hAnsi="Cambria" w:cs="Arial"/>
          <w:color w:val="000000"/>
          <w:sz w:val="28"/>
          <w:szCs w:val="28"/>
        </w:rPr>
        <w:t>Client program to check prime or not.</w:t>
      </w:r>
    </w:p>
    <w:p w14:paraId="6F33FBC3" w14:textId="7A2DFEB9" w:rsidR="00D6740F" w:rsidRPr="00D6740F" w:rsidRDefault="00D6740F" w:rsidP="00642626">
      <w:pPr>
        <w:rPr>
          <w:rFonts w:ascii="Cambria" w:hAnsi="Cambria"/>
          <w:i/>
          <w:iCs/>
          <w:color w:val="002060"/>
          <w:sz w:val="36"/>
          <w:szCs w:val="36"/>
          <w:u w:val="single"/>
          <w:lang w:val="en-IN"/>
        </w:rPr>
      </w:pPr>
      <w:r w:rsidRPr="00D6740F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Client.java</w:t>
      </w:r>
    </w:p>
    <w:p w14:paraId="0218C50F" w14:textId="0A732B58" w:rsidR="00D6740F" w:rsidRPr="00F80E7A" w:rsidRDefault="00FD51AF" w:rsidP="00FD51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</w:pP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import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java.net.*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import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java.io.*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public class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Client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>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public static void </w:t>
      </w:r>
      <w:r w:rsidRPr="00FD51AF">
        <w:rPr>
          <w:rFonts w:ascii="Courier New" w:eastAsia="Times New Roman" w:hAnsi="Courier New" w:cs="Courier New"/>
          <w:color w:val="FFC66D"/>
          <w:sz w:val="28"/>
          <w:szCs w:val="28"/>
          <w:lang w:val="en-IN" w:eastAsia="en-IN"/>
        </w:rPr>
        <w:t>main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(String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args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[])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try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Socket s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Socket(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</w:t>
      </w:r>
      <w:proofErr w:type="spellStart"/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LocalHost</w:t>
      </w:r>
      <w:proofErr w:type="spellEnd"/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,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8001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BufferedReader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br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BufferedReader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InputStreamReader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in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out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.println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"Enter a Number:"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int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number=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Integer.</w:t>
      </w:r>
      <w:r w:rsidRPr="00FD51AF">
        <w:rPr>
          <w:rFonts w:ascii="Courier New" w:eastAsia="Times New Roman" w:hAnsi="Courier New" w:cs="Courier New"/>
          <w:i/>
          <w:iCs/>
          <w:color w:val="A9B7C6"/>
          <w:sz w:val="28"/>
          <w:szCs w:val="28"/>
          <w:lang w:val="en-IN" w:eastAsia="en-IN"/>
        </w:rPr>
        <w:t>parseInt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br.readLine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out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s.getOutputStream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out.writeInt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(number)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in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s.getInputStream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out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.println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in.readUTF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s.close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catch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(Exception e){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out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.println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e.toString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>}</w:t>
      </w:r>
    </w:p>
    <w:p w14:paraId="0AF88191" w14:textId="0C9CE2EF" w:rsidR="00650AFE" w:rsidRDefault="00650AFE" w:rsidP="00642626">
      <w:pPr>
        <w:rPr>
          <w:rFonts w:ascii="Cambria" w:hAnsi="Cambria"/>
          <w:i/>
          <w:iCs/>
          <w:color w:val="auto"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2C2A80F" wp14:editId="141AC91F">
            <wp:extent cx="6646545" cy="2273300"/>
            <wp:effectExtent l="0" t="0" r="190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D0C9" w14:textId="0EE8EF94" w:rsidR="00D6740F" w:rsidRDefault="00D6740F" w:rsidP="00642626">
      <w:pPr>
        <w:rPr>
          <w:rFonts w:ascii="Cambria" w:hAnsi="Cambria"/>
          <w:i/>
          <w:iCs/>
          <w:color w:val="auto"/>
          <w:sz w:val="28"/>
          <w:szCs w:val="28"/>
          <w:u w:val="single"/>
          <w:lang w:val="en-IN"/>
        </w:rPr>
      </w:pPr>
      <w:r w:rsidRPr="00D6740F">
        <w:rPr>
          <w:rFonts w:ascii="Cambria" w:hAnsi="Cambria"/>
          <w:i/>
          <w:iCs/>
          <w:color w:val="auto"/>
          <w:sz w:val="28"/>
          <w:szCs w:val="28"/>
          <w:u w:val="single"/>
          <w:lang w:val="en-IN"/>
        </w:rPr>
        <w:lastRenderedPageBreak/>
        <w:t>Server.java</w:t>
      </w:r>
    </w:p>
    <w:p w14:paraId="4487EA2D" w14:textId="4BCA0B75" w:rsidR="00FD51AF" w:rsidRPr="00FD51AF" w:rsidRDefault="00FD51AF" w:rsidP="00FD51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import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java.net.*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import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java.io.*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public class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Server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public static void </w:t>
      </w:r>
      <w:r w:rsidRPr="00FD51AF">
        <w:rPr>
          <w:rFonts w:ascii="Courier New" w:eastAsia="Times New Roman" w:hAnsi="Courier New" w:cs="Courier New"/>
          <w:color w:val="FFC66D"/>
          <w:sz w:val="28"/>
          <w:szCs w:val="28"/>
          <w:lang w:val="en-IN" w:eastAsia="en-IN"/>
        </w:rPr>
        <w:t>main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(String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args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[]){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try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ServerSocket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ss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ServerSocket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8001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out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.println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"Server Started..............."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Socket s =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ss.accept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in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s.getInputStream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int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x =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in.readInt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otc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=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new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DataOutputStream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s.getOutputStream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int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y = x /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2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if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(x ==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 xml:space="preserve">1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|| x ==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 xml:space="preserve">2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|| x ==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3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otc.writeUTF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(x + 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"is Prime"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A9B7C6"/>
          <w:sz w:val="28"/>
          <w:szCs w:val="28"/>
          <w:lang w:val="en-IN" w:eastAsia="en-IN"/>
        </w:rPr>
        <w:t>exit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0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for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int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=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2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;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&lt;= y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;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++)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if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(x %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i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 != </w:t>
      </w:r>
      <w:r w:rsidRPr="00FD51AF">
        <w:rPr>
          <w:rFonts w:ascii="Courier New" w:eastAsia="Times New Roman" w:hAnsi="Courier New" w:cs="Courier New"/>
          <w:color w:val="6897BB"/>
          <w:sz w:val="28"/>
          <w:szCs w:val="28"/>
          <w:lang w:val="en-IN" w:eastAsia="en-IN"/>
        </w:rPr>
        <w:t>0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otc.writeUTF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(x + 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 is Prime"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}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else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otc.writeUTF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 xml:space="preserve">(x + </w:t>
      </w:r>
      <w:r w:rsidRPr="00FD51AF">
        <w:rPr>
          <w:rFonts w:ascii="Courier New" w:eastAsia="Times New Roman" w:hAnsi="Courier New" w:cs="Courier New"/>
          <w:color w:val="6A8759"/>
          <w:sz w:val="28"/>
          <w:szCs w:val="28"/>
          <w:lang w:val="en-IN" w:eastAsia="en-IN"/>
        </w:rPr>
        <w:t>" is not Prime"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 xml:space="preserve">catch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(Exception e)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{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        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System.</w:t>
      </w:r>
      <w:r w:rsidRPr="00FD51AF">
        <w:rPr>
          <w:rFonts w:ascii="Courier New" w:eastAsia="Times New Roman" w:hAnsi="Courier New" w:cs="Courier New"/>
          <w:i/>
          <w:iCs/>
          <w:color w:val="9876AA"/>
          <w:sz w:val="28"/>
          <w:szCs w:val="28"/>
          <w:lang w:val="en-IN" w:eastAsia="en-IN"/>
        </w:rPr>
        <w:t>out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.println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</w:t>
      </w:r>
      <w:proofErr w:type="spellStart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e.toString</w:t>
      </w:r>
      <w:proofErr w:type="spellEnd"/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())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t>;</w:t>
      </w:r>
      <w:r w:rsidRPr="00FD51AF">
        <w:rPr>
          <w:rFonts w:ascii="Courier New" w:eastAsia="Times New Roman" w:hAnsi="Courier New" w:cs="Courier New"/>
          <w:color w:val="CC7832"/>
          <w:sz w:val="28"/>
          <w:szCs w:val="28"/>
          <w:lang w:val="en-IN" w:eastAsia="en-IN"/>
        </w:rPr>
        <w:br/>
        <w:t xml:space="preserve">        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t>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 xml:space="preserve">    }</w:t>
      </w:r>
      <w:r w:rsidRPr="00FD51AF">
        <w:rPr>
          <w:rFonts w:ascii="Courier New" w:eastAsia="Times New Roman" w:hAnsi="Courier New" w:cs="Courier New"/>
          <w:color w:val="A9B7C6"/>
          <w:sz w:val="28"/>
          <w:szCs w:val="28"/>
          <w:lang w:val="en-IN" w:eastAsia="en-IN"/>
        </w:rPr>
        <w:br/>
        <w:t>}</w:t>
      </w:r>
    </w:p>
    <w:p w14:paraId="477ECC30" w14:textId="43DD6F92" w:rsidR="0010359A" w:rsidRDefault="0010359A" w:rsidP="00642626">
      <w:pPr>
        <w:rPr>
          <w:rFonts w:ascii="Cambria" w:hAnsi="Cambria"/>
          <w:i/>
          <w:iCs/>
          <w:color w:val="auto"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175E338" wp14:editId="40D861E8">
            <wp:extent cx="6646545" cy="2123440"/>
            <wp:effectExtent l="0" t="0" r="190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A4A9" w14:textId="77777777" w:rsidR="00005B05" w:rsidRDefault="00005B05" w:rsidP="00005B05">
      <w:pPr>
        <w:rPr>
          <w:rFonts w:ascii="Cambria" w:hAnsi="Cambria" w:cs="Arial"/>
          <w:color w:val="000000"/>
          <w:sz w:val="28"/>
          <w:szCs w:val="28"/>
        </w:rPr>
      </w:pPr>
    </w:p>
    <w:p w14:paraId="2CF5E2D1" w14:textId="6184BE73" w:rsidR="00005B05" w:rsidRPr="00005B05" w:rsidRDefault="00005B05" w:rsidP="00005B05">
      <w:pPr>
        <w:pStyle w:val="ListParagraph"/>
        <w:numPr>
          <w:ilvl w:val="0"/>
          <w:numId w:val="26"/>
        </w:numPr>
        <w:ind w:left="284"/>
        <w:rPr>
          <w:rFonts w:ascii="Cambria" w:hAnsi="Cambria" w:cs="Arial"/>
          <w:color w:val="000000"/>
          <w:sz w:val="28"/>
          <w:szCs w:val="28"/>
        </w:rPr>
      </w:pPr>
      <w:r w:rsidRPr="00005B05">
        <w:rPr>
          <w:rFonts w:ascii="Cambria" w:hAnsi="Cambria" w:cs="Arial"/>
          <w:color w:val="000000"/>
          <w:sz w:val="28"/>
          <w:szCs w:val="28"/>
        </w:rPr>
        <w:t>C</w:t>
      </w:r>
      <w:r w:rsidR="00FD1598" w:rsidRPr="00005B05">
        <w:rPr>
          <w:rFonts w:ascii="Cambria" w:hAnsi="Cambria" w:cs="Arial"/>
          <w:color w:val="000000"/>
          <w:sz w:val="28"/>
          <w:szCs w:val="28"/>
        </w:rPr>
        <w:t>hatbot program using TCP/IP protocol:</w:t>
      </w:r>
    </w:p>
    <w:p w14:paraId="1C52855D" w14:textId="77F3805B" w:rsidR="00005B05" w:rsidRDefault="00005B05" w:rsidP="00FD15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Chat</w:t>
      </w:r>
      <w:r w:rsidR="00FD1598" w:rsidRPr="00FD1598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Client.java</w:t>
      </w:r>
    </w:p>
    <w:p w14:paraId="55746DAA" w14:textId="77777777" w:rsidR="00005B05" w:rsidRPr="00005B05" w:rsidRDefault="00005B05" w:rsidP="0000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java.io.*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public class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ChatClient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005B05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[])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Socket s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Socket(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"Localhost"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005B05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8000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in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out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s.getOutputStream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in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s.getInputStream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msg</w:t>
      </w:r>
      <w:proofErr w:type="spellEnd"/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"To stop chatting with server type STOP"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"Client Says: 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while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msg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br.readLine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()) !=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null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out.writeBytes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msg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\n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if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msg.equals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"STOP"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break;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"Server Says : 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in.readLine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"Client Says : 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out.close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catch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51006F40" w14:textId="60CD52C6" w:rsidR="00005B05" w:rsidRPr="00FD1598" w:rsidRDefault="00005B05" w:rsidP="00FD15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796D19" wp14:editId="441D0966">
            <wp:extent cx="6646545" cy="1753870"/>
            <wp:effectExtent l="0" t="0" r="190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A617" w14:textId="77777777" w:rsidR="00005B05" w:rsidRDefault="00005B05" w:rsidP="00FD15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5A26CAEA" w14:textId="570350F5" w:rsidR="00005B05" w:rsidRDefault="00005B05" w:rsidP="00FD15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005B05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ChatServer.java</w:t>
      </w:r>
    </w:p>
    <w:p w14:paraId="36C9924A" w14:textId="77777777" w:rsidR="00005B05" w:rsidRPr="00005B05" w:rsidRDefault="00005B05" w:rsidP="0000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java.io.*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class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ChatServer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005B05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[])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ServerSocket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ss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ServerSocket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8000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"Waiting for client to connect.."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Socket s =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ss.accept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in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out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s.getOutputStream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in 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s.getInputStream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 receive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send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while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((receive =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in.readLine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()) !=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null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if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receive.equals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"STOP"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break;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"Client Says : 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+receive)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005B0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"Server Says : 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send =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br.readLine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out.writeBytes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(send+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\n</w:t>
      </w:r>
      <w:r w:rsidRPr="00005B05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out.close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s.close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catch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{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005B05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005B05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5ED87F2C" w14:textId="4DB0951D" w:rsidR="00005B05" w:rsidRDefault="00005B05" w:rsidP="00FD1598">
      <w:pPr>
        <w:rPr>
          <w:noProof/>
        </w:rPr>
      </w:pPr>
      <w:r>
        <w:rPr>
          <w:noProof/>
        </w:rPr>
        <w:drawing>
          <wp:inline distT="0" distB="0" distL="0" distR="0" wp14:anchorId="247F13F7" wp14:editId="29665CD0">
            <wp:extent cx="6646545" cy="1800860"/>
            <wp:effectExtent l="0" t="0" r="1905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04D" w14:textId="4EFF18C9" w:rsidR="006F649D" w:rsidRDefault="006F649D" w:rsidP="006F649D">
      <w:pPr>
        <w:rPr>
          <w:rFonts w:ascii="Cambria" w:hAnsi="Cambria" w:cs="Arial"/>
          <w:sz w:val="28"/>
          <w:szCs w:val="28"/>
        </w:rPr>
      </w:pPr>
    </w:p>
    <w:p w14:paraId="2A33D91E" w14:textId="77777777" w:rsidR="006F649D" w:rsidRDefault="006F649D">
      <w:pPr>
        <w:rPr>
          <w:rFonts w:ascii="Cambria" w:hAnsi="Cambria" w:cs="Arial"/>
          <w:sz w:val="28"/>
          <w:szCs w:val="28"/>
        </w:rPr>
      </w:pPr>
      <w:r>
        <w:rPr>
          <w:rFonts w:ascii="Cambria" w:hAnsi="Cambria" w:cs="Arial"/>
          <w:sz w:val="28"/>
          <w:szCs w:val="28"/>
        </w:rPr>
        <w:lastRenderedPageBreak/>
        <w:tab/>
      </w:r>
      <w:r>
        <w:rPr>
          <w:rFonts w:ascii="Cambria" w:hAnsi="Cambria" w:cs="Arial"/>
          <w:sz w:val="28"/>
          <w:szCs w:val="28"/>
        </w:rPr>
        <w:tab/>
      </w:r>
      <w:r>
        <w:rPr>
          <w:rFonts w:ascii="Cambria" w:hAnsi="Cambria" w:cs="Arial"/>
          <w:sz w:val="28"/>
          <w:szCs w:val="28"/>
        </w:rPr>
        <w:tab/>
      </w:r>
      <w:r>
        <w:rPr>
          <w:rFonts w:ascii="Cambria" w:hAnsi="Cambria" w:cs="Arial"/>
          <w:sz w:val="28"/>
          <w:szCs w:val="28"/>
        </w:rPr>
        <w:tab/>
      </w:r>
      <w:r>
        <w:rPr>
          <w:rFonts w:ascii="Cambria" w:hAnsi="Cambria" w:cs="Arial"/>
          <w:sz w:val="28"/>
          <w:szCs w:val="28"/>
        </w:rPr>
        <w:tab/>
      </w:r>
    </w:p>
    <w:p w14:paraId="457BB42F" w14:textId="5BBE2F92" w:rsidR="006F649D" w:rsidRPr="006F649D" w:rsidRDefault="006F649D" w:rsidP="006F649D">
      <w:pPr>
        <w:jc w:val="center"/>
        <w:rPr>
          <w:rFonts w:ascii="Cambria" w:hAnsi="Cambria" w:cs="Arial"/>
          <w:i/>
          <w:iCs/>
          <w:sz w:val="28"/>
          <w:szCs w:val="28"/>
        </w:rPr>
      </w:pPr>
      <w:r w:rsidRPr="006F649D">
        <w:rPr>
          <w:rFonts w:ascii="Cambria" w:hAnsi="Cambria" w:cs="Arial"/>
          <w:i/>
          <w:iCs/>
          <w:sz w:val="44"/>
          <w:szCs w:val="44"/>
        </w:rPr>
        <w:t>PRACTICAL – 2</w:t>
      </w:r>
    </w:p>
    <w:p w14:paraId="36606E09" w14:textId="5D511416" w:rsidR="006F649D" w:rsidRDefault="006F649D" w:rsidP="006F649D">
      <w:pPr>
        <w:pStyle w:val="ListParagraph"/>
        <w:numPr>
          <w:ilvl w:val="0"/>
          <w:numId w:val="27"/>
        </w:numPr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Implementation of following program using </w:t>
      </w:r>
      <w:r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>UDP</w:t>
      </w: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 protocol</w:t>
      </w:r>
    </w:p>
    <w:p w14:paraId="0A7C6A96" w14:textId="77777777" w:rsidR="00F3012C" w:rsidRPr="00F3012C" w:rsidRDefault="00F3012C" w:rsidP="00F3012C">
      <w:pPr>
        <w:pStyle w:val="ListParagraph"/>
        <w:ind w:left="426"/>
        <w:rPr>
          <w:rFonts w:ascii="Cambria" w:hAnsi="Cambria" w:cs="Arial"/>
          <w:color w:val="000000"/>
          <w:sz w:val="28"/>
          <w:szCs w:val="28"/>
        </w:rPr>
      </w:pPr>
    </w:p>
    <w:p w14:paraId="4A53A8AA" w14:textId="77777777" w:rsidR="00F3012C" w:rsidRPr="00F3012C" w:rsidRDefault="00F3012C" w:rsidP="00F3012C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sz w:val="28"/>
          <w:szCs w:val="28"/>
        </w:rPr>
      </w:pPr>
      <w:r>
        <w:rPr>
          <w:rFonts w:ascii="Cambria" w:hAnsi="Cambria" w:cs="Arial"/>
          <w:color w:val="000000"/>
          <w:sz w:val="28"/>
          <w:szCs w:val="28"/>
        </w:rPr>
        <w:t>P</w:t>
      </w:r>
      <w:r w:rsidRPr="00F3012C">
        <w:rPr>
          <w:rFonts w:ascii="Cambria" w:hAnsi="Cambria" w:cs="Arial"/>
          <w:color w:val="000000"/>
          <w:sz w:val="28"/>
          <w:szCs w:val="28"/>
        </w:rPr>
        <w:t>rogram using UDP to find if the number entered is even or odd.</w:t>
      </w:r>
    </w:p>
    <w:p w14:paraId="386F0E78" w14:textId="0AB26728" w:rsidR="00F3012C" w:rsidRDefault="002A6FCF" w:rsidP="00F3012C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udp</w:t>
      </w:r>
      <w:r w:rsidR="00F3012C"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EO</w:t>
      </w:r>
      <w:r w:rsidR="00F3012C"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38050FA2" w14:textId="77777777" w:rsidR="002A6FCF" w:rsidRPr="002A6FCF" w:rsidRDefault="002A6FCF" w:rsidP="002A6F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java.io.*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public class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udpClientEO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2A6FCF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[])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ds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1000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(System.</w:t>
      </w:r>
      <w:r w:rsidRPr="002A6FCF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in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2A6FCF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2A6FCF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"Enter a number : "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num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br.readLine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byte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b[]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 byte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1024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]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b=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num.getBytes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b.</w:t>
      </w:r>
      <w:r w:rsidRPr="002A6FCF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InetAddress.</w:t>
      </w:r>
      <w:r w:rsidRPr="002A6FCF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getLocalHost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2000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ds.send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byte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b1[]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 byte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1024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]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dp1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(b1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b1.</w:t>
      </w:r>
      <w:r w:rsidRPr="002A6FCF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ds.receive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(dp1)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str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String(dp1.getData()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dp1.getLength())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2A6FCF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(str)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catch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49E03DCC" w14:textId="6594D731" w:rsidR="00B143C2" w:rsidRDefault="002A6FCF" w:rsidP="00F3012C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5336E9" wp14:editId="6284DF7C">
            <wp:extent cx="6646545" cy="1998733"/>
            <wp:effectExtent l="0" t="0" r="1905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006" cy="20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D68B" w14:textId="77777777" w:rsidR="002A6FCF" w:rsidRDefault="002A6FCF" w:rsidP="002A6FCF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65DB3589" w14:textId="2E3F784A" w:rsidR="002A6FCF" w:rsidRDefault="002A6FCF" w:rsidP="002A6FCF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udpServerEO</w:t>
      </w:r>
      <w:r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53F678E9" w14:textId="77777777" w:rsidR="002A6FCF" w:rsidRDefault="002A6FCF" w:rsidP="002A6FCF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778EF4FA" w14:textId="43CF51D1" w:rsidR="002A6FCF" w:rsidRPr="002A6FCF" w:rsidRDefault="002A6FCF" w:rsidP="002A6F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java.io.*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public class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udpServerEO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2A6FCF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[])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ds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2000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byte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b[]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 byte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1024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]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b.</w:t>
      </w:r>
      <w:r w:rsidRPr="002A6FCF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ds.receive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str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String(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dp.getData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dp.getLength())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2A6FCF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(str)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int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a=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Integer.</w:t>
      </w:r>
      <w:r w:rsidRPr="002A6FCF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parseInt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(str)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s=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if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(a%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 xml:space="preserve">2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== 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s = </w:t>
      </w:r>
      <w:r w:rsidRPr="002A6FCF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"Number is even"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else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 = </w:t>
      </w:r>
      <w:r w:rsidRPr="002A6FCF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"Number is odd"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byte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b1[]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 byte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1024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]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b1 =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s.getBytes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dp1 =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</w:t>
      </w:r>
      <w:r w:rsidR="007F0EC9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                                                    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(b1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b1.</w:t>
      </w:r>
      <w:r w:rsidRPr="002A6FCF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InetAddress.</w:t>
      </w:r>
      <w:r w:rsidRPr="002A6FCF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getLocalHost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2A6FCF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1000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ds.send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(dp1)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catch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{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2A6FCF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2A6FCF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271B8572" w14:textId="312D8514" w:rsidR="002A6FCF" w:rsidRDefault="002A6FCF" w:rsidP="00F3012C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9C439C" wp14:editId="1B97EBD8">
            <wp:extent cx="6646545" cy="1969770"/>
            <wp:effectExtent l="0" t="0" r="1905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729" w14:textId="6A1F3979" w:rsidR="004417F2" w:rsidRDefault="004417F2" w:rsidP="004417F2">
      <w:pPr>
        <w:ind w:firstLine="720"/>
        <w:rPr>
          <w:rFonts w:ascii="Cambria" w:hAnsi="Cambria" w:cs="Arial"/>
          <w:sz w:val="28"/>
          <w:szCs w:val="28"/>
        </w:rPr>
      </w:pPr>
    </w:p>
    <w:p w14:paraId="134AB976" w14:textId="34B9A4AE" w:rsidR="004417F2" w:rsidRDefault="004417F2" w:rsidP="004417F2">
      <w:pPr>
        <w:ind w:firstLine="720"/>
        <w:rPr>
          <w:rFonts w:ascii="Cambria" w:hAnsi="Cambria" w:cs="Arial"/>
          <w:sz w:val="28"/>
          <w:szCs w:val="28"/>
        </w:rPr>
      </w:pPr>
    </w:p>
    <w:p w14:paraId="73D57D0B" w14:textId="77777777" w:rsidR="005115FB" w:rsidRDefault="005115FB" w:rsidP="005115FB">
      <w:pPr>
        <w:pStyle w:val="ListParagraph"/>
        <w:ind w:left="426"/>
        <w:rPr>
          <w:rFonts w:ascii="Cambria" w:hAnsi="Cambria" w:cs="Arial"/>
          <w:color w:val="000000"/>
          <w:sz w:val="28"/>
          <w:szCs w:val="28"/>
        </w:rPr>
      </w:pPr>
    </w:p>
    <w:p w14:paraId="61E15338" w14:textId="7313C5C8" w:rsidR="005115FB" w:rsidRDefault="005115FB" w:rsidP="005115FB">
      <w:pPr>
        <w:pStyle w:val="ListParagraph"/>
        <w:numPr>
          <w:ilvl w:val="0"/>
          <w:numId w:val="30"/>
        </w:numPr>
        <w:ind w:left="284"/>
        <w:rPr>
          <w:rFonts w:ascii="Cambria" w:hAnsi="Cambria" w:cs="Arial"/>
          <w:color w:val="000000"/>
          <w:sz w:val="28"/>
          <w:szCs w:val="28"/>
        </w:rPr>
      </w:pPr>
      <w:r w:rsidRPr="005115FB">
        <w:rPr>
          <w:rFonts w:ascii="Cambria" w:hAnsi="Cambria" w:cs="Arial"/>
          <w:color w:val="000000"/>
          <w:sz w:val="28"/>
          <w:szCs w:val="28"/>
        </w:rPr>
        <w:t>A program to implement simple calculator operations like addition, subtraction, multiplication, and division</w:t>
      </w:r>
      <w:r>
        <w:rPr>
          <w:rFonts w:ascii="Cambria" w:hAnsi="Cambria" w:cs="Arial"/>
          <w:color w:val="000000"/>
          <w:sz w:val="28"/>
          <w:szCs w:val="28"/>
        </w:rPr>
        <w:t xml:space="preserve"> using UDP protocol.</w:t>
      </w:r>
    </w:p>
    <w:p w14:paraId="1CC80AA9" w14:textId="77777777" w:rsidR="005115FB" w:rsidRPr="005115FB" w:rsidRDefault="005115FB" w:rsidP="005115FB">
      <w:pPr>
        <w:pStyle w:val="ListParagraph"/>
        <w:ind w:left="284"/>
        <w:rPr>
          <w:rFonts w:ascii="Cambria" w:hAnsi="Cambria" w:cs="Arial"/>
          <w:color w:val="000000"/>
          <w:sz w:val="28"/>
          <w:szCs w:val="28"/>
        </w:rPr>
      </w:pPr>
    </w:p>
    <w:p w14:paraId="58CC55AB" w14:textId="2C9EC466" w:rsidR="005115FB" w:rsidRPr="005115FB" w:rsidRDefault="005115FB" w:rsidP="004417F2">
      <w:pPr>
        <w:rPr>
          <w:rFonts w:ascii="Cambria" w:hAnsi="Cambria" w:cs="Arial"/>
          <w:i/>
          <w:iCs/>
          <w:color w:val="auto"/>
          <w:sz w:val="28"/>
          <w:szCs w:val="28"/>
          <w:u w:val="single"/>
        </w:rPr>
      </w:pPr>
      <w:r w:rsidRPr="005115FB">
        <w:rPr>
          <w:rFonts w:ascii="Cambria" w:hAnsi="Cambria" w:cs="Arial"/>
          <w:i/>
          <w:iCs/>
          <w:color w:val="auto"/>
          <w:sz w:val="28"/>
          <w:szCs w:val="28"/>
          <w:u w:val="single"/>
        </w:rPr>
        <w:t>udpClientCAL.java</w:t>
      </w:r>
    </w:p>
    <w:p w14:paraId="7A5C2D57" w14:textId="3A72C3EC" w:rsidR="005115FB" w:rsidRPr="005115FB" w:rsidRDefault="005115FB" w:rsidP="005115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java.io.*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class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udpClientCAL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proofErr w:type="spellStart"/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udpClientCAL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ia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getLocalHost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ds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ds1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1300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</w:t>
      </w:r>
      <w:proofErr w:type="spellStart"/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udp</w:t>
      </w:r>
      <w:proofErr w:type="spellEnd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 Client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\n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"Enter method name {add/sub/div/</w:t>
      </w:r>
      <w:proofErr w:type="spellStart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mul</w:t>
      </w:r>
      <w:proofErr w:type="spellEnd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} and parameter like {5 6}"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while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true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BufferedReader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InputStreamReader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in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str 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br.readLine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byte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b[] 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str.getBytes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(b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b.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ia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1200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ds.send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b.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ds1.receive(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s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dp.getData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dp.getLength())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;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</w:t>
      </w:r>
      <w:proofErr w:type="spellStart"/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Result</w:t>
      </w:r>
      <w:proofErr w:type="spellEnd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 = "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+ s + 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\n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catch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(String[]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udpClientCAL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306A91D6" w14:textId="40D55F13" w:rsidR="005115FB" w:rsidRDefault="005115FB" w:rsidP="004417F2">
      <w:pPr>
        <w:rPr>
          <w:rFonts w:ascii="Cambria" w:hAnsi="Cambria" w:cs="Arial"/>
          <w:sz w:val="28"/>
          <w:szCs w:val="28"/>
        </w:rPr>
      </w:pPr>
    </w:p>
    <w:p w14:paraId="67C3FBEF" w14:textId="1DC1786C" w:rsidR="004417F2" w:rsidRDefault="005115FB" w:rsidP="004417F2">
      <w:pPr>
        <w:ind w:hanging="709"/>
        <w:rPr>
          <w:rFonts w:ascii="Cambria" w:hAnsi="Cambria" w:cs="Arial"/>
          <w:sz w:val="28"/>
          <w:szCs w:val="28"/>
        </w:rPr>
      </w:pPr>
      <w:r>
        <w:rPr>
          <w:rFonts w:ascii="Cambria" w:hAnsi="Cambria" w:cs="Arial"/>
          <w:sz w:val="28"/>
          <w:szCs w:val="28"/>
        </w:rPr>
        <w:tab/>
      </w:r>
    </w:p>
    <w:p w14:paraId="22358248" w14:textId="79D3BCB9" w:rsidR="005115FB" w:rsidRDefault="005115FB" w:rsidP="004417F2">
      <w:pPr>
        <w:ind w:hanging="709"/>
        <w:rPr>
          <w:rFonts w:ascii="Cambria" w:hAnsi="Cambria" w:cs="Arial"/>
          <w:sz w:val="28"/>
          <w:szCs w:val="28"/>
        </w:rPr>
      </w:pPr>
    </w:p>
    <w:p w14:paraId="606ADAEA" w14:textId="77777777" w:rsidR="008774E2" w:rsidRDefault="008774E2" w:rsidP="005115FB">
      <w:pPr>
        <w:rPr>
          <w:rFonts w:ascii="Cambria" w:hAnsi="Cambria" w:cs="Arial"/>
          <w:sz w:val="28"/>
          <w:szCs w:val="28"/>
        </w:rPr>
      </w:pPr>
    </w:p>
    <w:p w14:paraId="71976F4A" w14:textId="7E5D3173" w:rsidR="005115FB" w:rsidRDefault="005115FB" w:rsidP="005115FB">
      <w:pPr>
        <w:rPr>
          <w:rFonts w:ascii="Cambria" w:hAnsi="Cambria" w:cs="Arial"/>
          <w:i/>
          <w:iCs/>
          <w:color w:val="auto"/>
          <w:sz w:val="28"/>
          <w:szCs w:val="28"/>
          <w:u w:val="single"/>
        </w:rPr>
      </w:pPr>
      <w:r w:rsidRPr="005115FB">
        <w:rPr>
          <w:rFonts w:ascii="Cambria" w:hAnsi="Cambria" w:cs="Arial"/>
          <w:i/>
          <w:iCs/>
          <w:color w:val="auto"/>
          <w:sz w:val="28"/>
          <w:szCs w:val="28"/>
          <w:u w:val="single"/>
        </w:rPr>
        <w:t>udpServerCAL.java</w:t>
      </w:r>
    </w:p>
    <w:p w14:paraId="583EFEF0" w14:textId="77777777" w:rsidR="008774E2" w:rsidRPr="005115FB" w:rsidRDefault="008774E2" w:rsidP="005115FB">
      <w:pPr>
        <w:rPr>
          <w:rFonts w:ascii="Cambria" w:hAnsi="Cambria" w:cs="Arial"/>
          <w:i/>
          <w:iCs/>
          <w:color w:val="auto"/>
          <w:sz w:val="28"/>
          <w:szCs w:val="28"/>
          <w:u w:val="single"/>
        </w:rPr>
      </w:pPr>
    </w:p>
    <w:p w14:paraId="5C24FA00" w14:textId="549C4DA9" w:rsidR="005115FB" w:rsidRPr="005115FB" w:rsidRDefault="005115FB" w:rsidP="005115FB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</w:pP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java.util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.*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import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java.net.*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class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udpServerCAL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ds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String 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str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proofErr w:type="spellEnd"/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int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val2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proofErr w:type="spellStart"/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udpServerCAL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try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ds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=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1200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byte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b[]=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 byte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[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4096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]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while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true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=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b.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ds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.receive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dp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str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=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dp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.getData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dp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.getLength())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if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str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.equalsIgnoreCase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"q"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exit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else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StringTokenizer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StringTokenizer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str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 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; </w:t>
      </w:r>
      <w:r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int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=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0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while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st.hasMoreTokens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    String token 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st.nextToken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proofErr w:type="spellEnd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 xml:space="preserve">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= token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 xml:space="preserve">val1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Integer.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parseInt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st.nextToken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 xml:space="preserve">val2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Integer.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parseInt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st.nextToken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str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ia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getLocalHost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if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.equalsIgnoreCase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"add"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""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 add(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val2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else if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.equalsIgnoreCase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"sub"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""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 sub(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val2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else if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.equalsIgnoreCase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proofErr w:type="spellStart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mul</w:t>
      </w:r>
      <w:proofErr w:type="spellEnd"/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lastRenderedPageBreak/>
        <w:t xml:space="preserve">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""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+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mul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val2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else if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methodName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.equalsIgnoreCase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"div"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    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= 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 xml:space="preserve">""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 div(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val2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byte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b1[]=</w:t>
      </w:r>
      <w:proofErr w:type="spellStart"/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.getBytes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ds1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DatagramSocket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;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 dp1 =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new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DatagramPacket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(b1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b1.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length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,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InetAddress.</w:t>
      </w:r>
      <w:r w:rsidRPr="005115FB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IN" w:eastAsia="en-IN"/>
        </w:rPr>
        <w:t>getLocalHost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</w:t>
      </w:r>
      <w:r w:rsidRPr="005115FB">
        <w:rPr>
          <w:rFonts w:ascii="Courier New" w:eastAsia="Times New Roman" w:hAnsi="Courier New" w:cs="Courier New"/>
          <w:color w:val="6897BB"/>
          <w:sz w:val="24"/>
          <w:szCs w:val="24"/>
          <w:lang w:val="en-IN" w:eastAsia="en-IN"/>
        </w:rPr>
        <w:t>1300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;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System.</w:t>
      </w:r>
      <w:r w:rsidRPr="005115FB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IN" w:eastAsia="en-IN"/>
        </w:rPr>
        <w:t>out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.println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"result : 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</w:t>
      </w:r>
      <w:r w:rsidRPr="005115FB">
        <w:rPr>
          <w:rFonts w:ascii="Courier New" w:eastAsia="Times New Roman" w:hAnsi="Courier New" w:cs="Courier New"/>
          <w:color w:val="9876AA"/>
          <w:sz w:val="24"/>
          <w:szCs w:val="24"/>
          <w:lang w:val="en-IN" w:eastAsia="en-IN"/>
        </w:rPr>
        <w:t>result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+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\n</w:t>
      </w:r>
      <w:r w:rsidRPr="005115FB">
        <w:rPr>
          <w:rFonts w:ascii="Courier New" w:eastAsia="Times New Roman" w:hAnsi="Courier New" w:cs="Courier New"/>
          <w:color w:val="6A8759"/>
          <w:sz w:val="24"/>
          <w:szCs w:val="24"/>
          <w:lang w:val="en-IN" w:eastAsia="en-IN"/>
        </w:rPr>
        <w:t>"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;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ds1.send(dp1)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catch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(Exception e)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e.printStackTrace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int </w:t>
      </w:r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add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val1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val2)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return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val1+val2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int </w:t>
      </w:r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sub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val4)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return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val3-val4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int </w:t>
      </w:r>
      <w:proofErr w:type="spellStart"/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mul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val4)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return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val3*val4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int </w:t>
      </w:r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div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, int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val4)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return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val3/val4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public static void </w:t>
      </w:r>
      <w:r w:rsidRPr="005115FB">
        <w:rPr>
          <w:rFonts w:ascii="Courier New" w:eastAsia="Times New Roman" w:hAnsi="Courier New" w:cs="Courier New"/>
          <w:color w:val="FFC66D"/>
          <w:sz w:val="24"/>
          <w:szCs w:val="24"/>
          <w:lang w:val="en-IN" w:eastAsia="en-IN"/>
        </w:rPr>
        <w:t>main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 xml:space="preserve">(String[]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args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)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{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 xml:space="preserve">new </w:t>
      </w:r>
      <w:proofErr w:type="spellStart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udpServerCAL</w:t>
      </w:r>
      <w:proofErr w:type="spellEnd"/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()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t>;</w:t>
      </w:r>
      <w:r w:rsidRPr="005115FB">
        <w:rPr>
          <w:rFonts w:ascii="Courier New" w:eastAsia="Times New Roman" w:hAnsi="Courier New" w:cs="Courier New"/>
          <w:color w:val="CC7832"/>
          <w:sz w:val="24"/>
          <w:szCs w:val="24"/>
          <w:lang w:val="en-IN" w:eastAsia="en-IN"/>
        </w:rPr>
        <w:br/>
        <w:t xml:space="preserve">    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t>}</w:t>
      </w:r>
      <w:r w:rsidRPr="005115FB">
        <w:rPr>
          <w:rFonts w:ascii="Courier New" w:eastAsia="Times New Roman" w:hAnsi="Courier New" w:cs="Courier New"/>
          <w:color w:val="A9B7C6"/>
          <w:sz w:val="24"/>
          <w:szCs w:val="24"/>
          <w:lang w:val="en-IN" w:eastAsia="en-IN"/>
        </w:rPr>
        <w:br/>
        <w:t>}</w:t>
      </w:r>
    </w:p>
    <w:p w14:paraId="55165419" w14:textId="3F9C516D" w:rsidR="00FC4FB3" w:rsidRDefault="005115FB" w:rsidP="005115FB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09FD9A7E" wp14:editId="56436A9D">
            <wp:extent cx="6646545" cy="2466975"/>
            <wp:effectExtent l="0" t="0" r="190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672D" w14:textId="1C9836FB" w:rsidR="00FC4FB3" w:rsidRPr="006F649D" w:rsidRDefault="00FC4FB3" w:rsidP="00FC4FB3">
      <w:pPr>
        <w:jc w:val="center"/>
        <w:rPr>
          <w:rFonts w:ascii="Cambria" w:hAnsi="Cambria" w:cs="Arial"/>
          <w:i/>
          <w:iCs/>
          <w:sz w:val="28"/>
          <w:szCs w:val="28"/>
        </w:rPr>
      </w:pPr>
      <w:r>
        <w:rPr>
          <w:rFonts w:ascii="Cambria" w:hAnsi="Cambria" w:cs="Arial"/>
          <w:sz w:val="28"/>
          <w:szCs w:val="28"/>
        </w:rPr>
        <w:br w:type="page"/>
      </w:r>
      <w:r w:rsidRPr="006F649D">
        <w:rPr>
          <w:rFonts w:ascii="Cambria" w:hAnsi="Cambria" w:cs="Arial"/>
          <w:i/>
          <w:iCs/>
          <w:sz w:val="44"/>
          <w:szCs w:val="44"/>
        </w:rPr>
        <w:lastRenderedPageBreak/>
        <w:t xml:space="preserve">PRACTICAL – </w:t>
      </w:r>
      <w:r>
        <w:rPr>
          <w:rFonts w:ascii="Cambria" w:hAnsi="Cambria" w:cs="Arial"/>
          <w:i/>
          <w:iCs/>
          <w:sz w:val="44"/>
          <w:szCs w:val="44"/>
        </w:rPr>
        <w:t>3</w:t>
      </w:r>
    </w:p>
    <w:p w14:paraId="7ED912FE" w14:textId="42EFF108" w:rsidR="00FC4FB3" w:rsidRDefault="00FC4FB3" w:rsidP="00FC4FB3">
      <w:pPr>
        <w:pStyle w:val="ListParagraph"/>
        <w:numPr>
          <w:ilvl w:val="0"/>
          <w:numId w:val="27"/>
        </w:numPr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Implementation of following program using </w:t>
      </w:r>
      <w:r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>TCP</w:t>
      </w: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 protocol</w:t>
      </w:r>
    </w:p>
    <w:p w14:paraId="09FEA8F6" w14:textId="77777777" w:rsidR="00FC4FB3" w:rsidRPr="00FC4FB3" w:rsidRDefault="00FC4FB3" w:rsidP="00FC4FB3">
      <w:pPr>
        <w:pStyle w:val="ListParagraph"/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</w:p>
    <w:p w14:paraId="21543605" w14:textId="05FCA600" w:rsidR="00FC4FB3" w:rsidRPr="00FC4FB3" w:rsidRDefault="00FC4FB3" w:rsidP="00FC4FB3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FC4FB3">
        <w:rPr>
          <w:rFonts w:ascii="Cambria" w:hAnsi="Cambria" w:cs="Arial"/>
          <w:color w:val="000000"/>
          <w:sz w:val="28"/>
          <w:szCs w:val="28"/>
        </w:rPr>
        <w:t>Write a client program to enter the number and server program to calculate the square of the entered number using TCP Communication</w:t>
      </w:r>
      <w:r w:rsidRPr="00FC4FB3">
        <w:rPr>
          <w:rFonts w:ascii="Cambria" w:hAnsi="Cambria" w:cs="Arial"/>
          <w:color w:val="000000"/>
          <w:sz w:val="28"/>
          <w:szCs w:val="28"/>
        </w:rPr>
        <w:t>.</w:t>
      </w:r>
    </w:p>
    <w:p w14:paraId="18BCC44C" w14:textId="612D3655" w:rsidR="00FC4FB3" w:rsidRDefault="00FC4FB3" w:rsidP="00FC4FB3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Square</w:t>
      </w:r>
      <w:r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1E8A32D9" w14:textId="43D698B3" w:rsidR="00FC4FB3" w:rsidRDefault="004F4AA5" w:rsidP="00FC4FB3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3A0D3B" wp14:editId="18128269">
            <wp:extent cx="6646545" cy="5080635"/>
            <wp:effectExtent l="19050" t="19050" r="20955" b="2476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8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ED8A0" w14:textId="30718342" w:rsidR="004F4AA5" w:rsidRDefault="004F4AA5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51CDBA55" wp14:editId="4C82412B">
            <wp:extent cx="6646545" cy="1619250"/>
            <wp:effectExtent l="19050" t="19050" r="20955" b="19050"/>
            <wp:docPr id="22" name="Picture 2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61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5ABED" w14:textId="77777777" w:rsidR="004F4AA5" w:rsidRDefault="004F4AA5">
      <w:pPr>
        <w:rPr>
          <w:rFonts w:ascii="Cambria" w:hAnsi="Cambria" w:cs="Arial"/>
          <w:sz w:val="28"/>
          <w:szCs w:val="28"/>
        </w:rPr>
      </w:pPr>
      <w:r>
        <w:rPr>
          <w:rFonts w:ascii="Cambria" w:hAnsi="Cambria" w:cs="Arial"/>
          <w:sz w:val="28"/>
          <w:szCs w:val="28"/>
        </w:rPr>
        <w:br w:type="page"/>
      </w:r>
    </w:p>
    <w:p w14:paraId="33A1F2AB" w14:textId="77777777" w:rsidR="004F4AA5" w:rsidRDefault="004F4AA5" w:rsidP="004F4AA5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394721B6" w14:textId="24093C04" w:rsidR="004F4AA5" w:rsidRDefault="004F4AA5" w:rsidP="004F4AA5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Server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Square</w:t>
      </w:r>
      <w:r w:rsidRPr="00F3012C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1150387A" w14:textId="77777777" w:rsidR="004F4AA5" w:rsidRDefault="004F4AA5" w:rsidP="004F4AA5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2F6D7432" w14:textId="5F5D1183" w:rsidR="004F4AA5" w:rsidRDefault="004F4AA5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465A53E9" wp14:editId="504B9013">
            <wp:extent cx="6646545" cy="5546725"/>
            <wp:effectExtent l="19050" t="19050" r="20955" b="158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54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ED763" w14:textId="73A7028B" w:rsidR="004F4AA5" w:rsidRDefault="004F4AA5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135FAEB7" wp14:editId="4D26CEDC">
            <wp:extent cx="6657975" cy="2085975"/>
            <wp:effectExtent l="19050" t="19050" r="28575" b="2857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sz w:val="28"/>
          <w:szCs w:val="28"/>
        </w:rPr>
        <w:br w:type="page"/>
      </w:r>
    </w:p>
    <w:p w14:paraId="33AA2AEC" w14:textId="37122225" w:rsidR="004F4AA5" w:rsidRDefault="004F4AA5">
      <w:pPr>
        <w:rPr>
          <w:rFonts w:ascii="Cambria" w:hAnsi="Cambria" w:cs="Arial"/>
          <w:sz w:val="28"/>
          <w:szCs w:val="28"/>
        </w:rPr>
      </w:pPr>
    </w:p>
    <w:p w14:paraId="61134D61" w14:textId="5E38268C" w:rsidR="0012399B" w:rsidRPr="00FC4FB3" w:rsidRDefault="0012399B" w:rsidP="0012399B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FC4FB3">
        <w:rPr>
          <w:rFonts w:ascii="Cambria" w:hAnsi="Cambria" w:cs="Arial"/>
          <w:color w:val="000000"/>
          <w:sz w:val="28"/>
          <w:szCs w:val="28"/>
        </w:rPr>
        <w:t>Write a client program to enter the number and server program to calculate the square</w:t>
      </w:r>
      <w:r>
        <w:rPr>
          <w:rFonts w:ascii="Cambria" w:hAnsi="Cambria" w:cs="Arial"/>
          <w:color w:val="000000"/>
          <w:sz w:val="28"/>
          <w:szCs w:val="28"/>
        </w:rPr>
        <w:t xml:space="preserve"> root</w:t>
      </w:r>
      <w:r w:rsidRPr="00FC4FB3">
        <w:rPr>
          <w:rFonts w:ascii="Cambria" w:hAnsi="Cambria" w:cs="Arial"/>
          <w:color w:val="000000"/>
          <w:sz w:val="28"/>
          <w:szCs w:val="28"/>
        </w:rPr>
        <w:t xml:space="preserve"> of the entered number using TCP Communication.</w:t>
      </w:r>
    </w:p>
    <w:p w14:paraId="63948592" w14:textId="6BC7C1B7" w:rsidR="00E20CBB" w:rsidRDefault="00E20CBB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TCP_ClientSquareRoot.java</w:t>
      </w:r>
    </w:p>
    <w:p w14:paraId="695F7EE4" w14:textId="77777777" w:rsidR="00E20CBB" w:rsidRPr="00E20CBB" w:rsidRDefault="00E20CBB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742CFE36" w14:textId="4CA636EC" w:rsidR="009F7FAC" w:rsidRDefault="00E20CBB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78090610" wp14:editId="55EC4AA3">
            <wp:extent cx="6646545" cy="5490845"/>
            <wp:effectExtent l="19050" t="19050" r="20955" b="1460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49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4A4D5" w14:textId="5924CD76" w:rsidR="004F4AA5" w:rsidRDefault="009F7FAC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46BAF581" wp14:editId="1BEF5426">
            <wp:extent cx="6646545" cy="1831340"/>
            <wp:effectExtent l="19050" t="19050" r="20955" b="1651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3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F4AA5">
        <w:rPr>
          <w:rFonts w:ascii="Cambria" w:hAnsi="Cambria" w:cs="Arial"/>
          <w:sz w:val="28"/>
          <w:szCs w:val="28"/>
        </w:rPr>
        <w:br w:type="page"/>
      </w:r>
    </w:p>
    <w:p w14:paraId="330DE4E0" w14:textId="3DFC97D6" w:rsidR="004F4AA5" w:rsidRDefault="004F4AA5">
      <w:pPr>
        <w:rPr>
          <w:rFonts w:ascii="Cambria" w:hAnsi="Cambria" w:cs="Arial"/>
          <w:sz w:val="28"/>
          <w:szCs w:val="28"/>
        </w:rPr>
      </w:pPr>
    </w:p>
    <w:p w14:paraId="24D7338E" w14:textId="67447CB9" w:rsidR="009F7FAC" w:rsidRDefault="009F7FAC" w:rsidP="009F7FAC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Server</w:t>
      </w: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SquareRoot.java</w:t>
      </w:r>
    </w:p>
    <w:p w14:paraId="1E59C04A" w14:textId="6AF6D439" w:rsidR="009F7FAC" w:rsidRDefault="009F7FAC">
      <w:pPr>
        <w:rPr>
          <w:rFonts w:ascii="Cambria" w:hAnsi="Cambria" w:cs="Arial"/>
          <w:sz w:val="28"/>
          <w:szCs w:val="28"/>
        </w:rPr>
      </w:pPr>
    </w:p>
    <w:p w14:paraId="1A3876A3" w14:textId="3884723B" w:rsidR="009F7FAC" w:rsidRDefault="009F7FAC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3E8F188F" wp14:editId="41AFA22E">
            <wp:extent cx="6646545" cy="5335270"/>
            <wp:effectExtent l="19050" t="19050" r="20955" b="1778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3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17739" w14:textId="05448F91" w:rsidR="004F4AA5" w:rsidRDefault="009F7FAC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21A55442" wp14:editId="3044D464">
            <wp:extent cx="6646545" cy="2009140"/>
            <wp:effectExtent l="19050" t="19050" r="20955" b="10160"/>
            <wp:docPr id="45" name="Picture 4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00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F4AA5">
        <w:rPr>
          <w:rFonts w:ascii="Cambria" w:hAnsi="Cambria" w:cs="Arial"/>
          <w:sz w:val="28"/>
          <w:szCs w:val="28"/>
        </w:rPr>
        <w:br w:type="page"/>
      </w:r>
    </w:p>
    <w:p w14:paraId="145D4583" w14:textId="77777777" w:rsidR="002C35E2" w:rsidRDefault="002C35E2" w:rsidP="002C35E2">
      <w:pPr>
        <w:pStyle w:val="ListParagraph"/>
        <w:ind w:left="426"/>
        <w:rPr>
          <w:rFonts w:ascii="Cambria" w:hAnsi="Cambria" w:cs="Arial"/>
          <w:color w:val="000000"/>
          <w:sz w:val="28"/>
          <w:szCs w:val="28"/>
        </w:rPr>
      </w:pPr>
    </w:p>
    <w:p w14:paraId="0A37BDE0" w14:textId="19962CC9" w:rsidR="002C35E2" w:rsidRDefault="002C35E2" w:rsidP="002C35E2">
      <w:pPr>
        <w:pStyle w:val="ListParagraph"/>
        <w:ind w:left="426"/>
        <w:rPr>
          <w:rFonts w:ascii="Cambria" w:hAnsi="Cambria" w:cs="Arial"/>
          <w:color w:val="000000"/>
          <w:sz w:val="28"/>
          <w:szCs w:val="28"/>
        </w:rPr>
      </w:pPr>
    </w:p>
    <w:p w14:paraId="039BE4C5" w14:textId="4D928CFE" w:rsidR="002C35E2" w:rsidRPr="002C35E2" w:rsidRDefault="002C35E2" w:rsidP="002C35E2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2C35E2">
        <w:rPr>
          <w:rFonts w:ascii="Cambria" w:hAnsi="Cambria" w:cs="Arial"/>
          <w:color w:val="000000"/>
          <w:sz w:val="28"/>
          <w:szCs w:val="28"/>
        </w:rPr>
        <w:t>W</w:t>
      </w:r>
      <w:r w:rsidRPr="002C35E2">
        <w:rPr>
          <w:rFonts w:ascii="Cambria" w:hAnsi="Cambria" w:cs="Arial"/>
          <w:color w:val="000000"/>
          <w:sz w:val="28"/>
          <w:szCs w:val="28"/>
        </w:rPr>
        <w:t xml:space="preserve">rite a client program to enter the number and server program to calculate the </w:t>
      </w:r>
      <w:r>
        <w:rPr>
          <w:rFonts w:ascii="Cambria" w:hAnsi="Cambria" w:cs="Arial"/>
          <w:color w:val="000000"/>
          <w:sz w:val="28"/>
          <w:szCs w:val="28"/>
        </w:rPr>
        <w:t>Cube</w:t>
      </w:r>
      <w:r w:rsidRPr="002C35E2">
        <w:rPr>
          <w:rFonts w:ascii="Cambria" w:hAnsi="Cambria" w:cs="Arial"/>
          <w:color w:val="000000"/>
          <w:sz w:val="28"/>
          <w:szCs w:val="28"/>
        </w:rPr>
        <w:t xml:space="preserve"> of the entered number using TCP Communication.</w:t>
      </w:r>
    </w:p>
    <w:p w14:paraId="0EA4124A" w14:textId="2EB5C8F8" w:rsidR="002C35E2" w:rsidRDefault="002C35E2" w:rsidP="002C35E2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ServerCube</w:t>
      </w: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457B12F3" w14:textId="77777777" w:rsidR="002C35E2" w:rsidRDefault="002C35E2" w:rsidP="002C35E2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289461F1" w14:textId="244E936B" w:rsidR="002C35E2" w:rsidRDefault="002C35E2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5378B4D0" wp14:editId="3CBA2E64">
            <wp:extent cx="6646545" cy="4551045"/>
            <wp:effectExtent l="19050" t="19050" r="20955" b="209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5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36017" w14:textId="77777777" w:rsidR="002C35E2" w:rsidRDefault="002C35E2">
      <w:pPr>
        <w:rPr>
          <w:rFonts w:ascii="Cambria" w:hAnsi="Cambria" w:cs="Arial"/>
          <w:sz w:val="28"/>
          <w:szCs w:val="28"/>
        </w:rPr>
      </w:pPr>
    </w:p>
    <w:p w14:paraId="5C516999" w14:textId="4E2C041C" w:rsidR="004F4AA5" w:rsidRDefault="002C35E2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09A68975" wp14:editId="52D083C9">
            <wp:extent cx="6646545" cy="1776095"/>
            <wp:effectExtent l="19050" t="19050" r="20955" b="14605"/>
            <wp:docPr id="49" name="Picture 4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7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F4AA5">
        <w:rPr>
          <w:rFonts w:ascii="Cambria" w:hAnsi="Cambria" w:cs="Arial"/>
          <w:sz w:val="28"/>
          <w:szCs w:val="28"/>
        </w:rPr>
        <w:br w:type="page"/>
      </w:r>
    </w:p>
    <w:p w14:paraId="26AF3FD5" w14:textId="02BB1978" w:rsidR="004F4AA5" w:rsidRDefault="004F4AA5">
      <w:pPr>
        <w:rPr>
          <w:rFonts w:ascii="Cambria" w:hAnsi="Cambria" w:cs="Arial"/>
          <w:sz w:val="28"/>
          <w:szCs w:val="28"/>
        </w:rPr>
      </w:pPr>
    </w:p>
    <w:p w14:paraId="70F521CC" w14:textId="42AC4151" w:rsidR="00913ADF" w:rsidRDefault="00913ADF" w:rsidP="00913ADF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Cube</w:t>
      </w: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5ECCC6D7" w14:textId="64B8EE1D" w:rsidR="00913ADF" w:rsidRDefault="00913ADF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42CF191F" wp14:editId="66BCC732">
            <wp:extent cx="6646545" cy="5867400"/>
            <wp:effectExtent l="19050" t="19050" r="20955" b="1905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86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2BDD2" w14:textId="5280BC0D" w:rsidR="004F4AA5" w:rsidRDefault="00913ADF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0690856B" wp14:editId="7865657F">
            <wp:extent cx="6646545" cy="1847850"/>
            <wp:effectExtent l="19050" t="19050" r="20955" b="1905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F4AA5">
        <w:rPr>
          <w:rFonts w:ascii="Cambria" w:hAnsi="Cambria" w:cs="Arial"/>
          <w:sz w:val="28"/>
          <w:szCs w:val="28"/>
        </w:rPr>
        <w:br w:type="page"/>
      </w:r>
    </w:p>
    <w:p w14:paraId="36F97BAC" w14:textId="515EC67D" w:rsidR="004F4AA5" w:rsidRDefault="004F4AA5">
      <w:pPr>
        <w:rPr>
          <w:rFonts w:ascii="Cambria" w:hAnsi="Cambria" w:cs="Arial"/>
          <w:sz w:val="28"/>
          <w:szCs w:val="28"/>
        </w:rPr>
      </w:pPr>
    </w:p>
    <w:p w14:paraId="0508E53C" w14:textId="21A586E6" w:rsidR="009F3D3A" w:rsidRPr="002C35E2" w:rsidRDefault="009F3D3A" w:rsidP="009F3D3A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2C35E2">
        <w:rPr>
          <w:rFonts w:ascii="Cambria" w:hAnsi="Cambria" w:cs="Arial"/>
          <w:color w:val="000000"/>
          <w:sz w:val="28"/>
          <w:szCs w:val="28"/>
        </w:rPr>
        <w:t xml:space="preserve">Write a client program to enter the number and server program to calculate the </w:t>
      </w:r>
      <w:r>
        <w:rPr>
          <w:rFonts w:ascii="Cambria" w:hAnsi="Cambria" w:cs="Arial"/>
          <w:color w:val="000000"/>
          <w:sz w:val="28"/>
          <w:szCs w:val="28"/>
        </w:rPr>
        <w:t>Cube</w:t>
      </w:r>
      <w:r w:rsidRPr="002C35E2">
        <w:rPr>
          <w:rFonts w:ascii="Cambria" w:hAnsi="Cambria" w:cs="Arial"/>
          <w:color w:val="000000"/>
          <w:sz w:val="28"/>
          <w:szCs w:val="28"/>
        </w:rPr>
        <w:t xml:space="preserve"> </w:t>
      </w:r>
      <w:r>
        <w:rPr>
          <w:rFonts w:ascii="Cambria" w:hAnsi="Cambria" w:cs="Arial"/>
          <w:color w:val="000000"/>
          <w:sz w:val="28"/>
          <w:szCs w:val="28"/>
        </w:rPr>
        <w:t xml:space="preserve">Root </w:t>
      </w:r>
      <w:r w:rsidRPr="002C35E2">
        <w:rPr>
          <w:rFonts w:ascii="Cambria" w:hAnsi="Cambria" w:cs="Arial"/>
          <w:color w:val="000000"/>
          <w:sz w:val="28"/>
          <w:szCs w:val="28"/>
        </w:rPr>
        <w:t>of the entered number using TCP Communication.</w:t>
      </w:r>
    </w:p>
    <w:p w14:paraId="414ED2FD" w14:textId="320AB8DF" w:rsidR="009F3D3A" w:rsidRDefault="009F3D3A" w:rsidP="009F3D3A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ServerCube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Root</w:t>
      </w: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606314D5" w14:textId="77777777" w:rsidR="009F3D3A" w:rsidRDefault="009F3D3A" w:rsidP="009F3D3A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04A76773" w14:textId="6BEC0339" w:rsidR="009F3D3A" w:rsidRDefault="009F3D3A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18AD52C9" wp14:editId="0EA6DAAC">
            <wp:extent cx="6646545" cy="5372100"/>
            <wp:effectExtent l="19050" t="19050" r="20955" b="1905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7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17F81" w14:textId="49CCC6C7" w:rsidR="009F3D3A" w:rsidRDefault="009F3D3A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4FF295DC" wp14:editId="4A2AAFD7">
            <wp:extent cx="6657975" cy="1971675"/>
            <wp:effectExtent l="19050" t="19050" r="28575" b="2857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F4AA5">
        <w:rPr>
          <w:rFonts w:ascii="Cambria" w:hAnsi="Cambria" w:cs="Arial"/>
          <w:sz w:val="28"/>
          <w:szCs w:val="28"/>
        </w:rPr>
        <w:br w:type="page"/>
      </w:r>
    </w:p>
    <w:p w14:paraId="4D733C4C" w14:textId="77777777" w:rsidR="001730D9" w:rsidRDefault="001730D9" w:rsidP="001730D9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38F6E9E4" w14:textId="1BAB6F99" w:rsidR="001730D9" w:rsidRDefault="001730D9" w:rsidP="001730D9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TCP_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CubeRoot</w:t>
      </w:r>
      <w:r w:rsidRPr="00E20CBB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19CEC1F0" w14:textId="77777777" w:rsidR="00EE1AF8" w:rsidRDefault="00EE1AF8">
      <w:pPr>
        <w:rPr>
          <w:rFonts w:ascii="Cambria" w:hAnsi="Cambria" w:cs="Arial"/>
          <w:sz w:val="28"/>
          <w:szCs w:val="28"/>
        </w:rPr>
      </w:pPr>
    </w:p>
    <w:p w14:paraId="71A2693E" w14:textId="7B649742" w:rsidR="00EE1AF8" w:rsidRDefault="00EE1AF8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67C6DF13" wp14:editId="76218B8C">
            <wp:extent cx="6646545" cy="5702300"/>
            <wp:effectExtent l="19050" t="19050" r="20955" b="1270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70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DCD5F" w14:textId="77777777" w:rsidR="00EE1AF8" w:rsidRDefault="00EE1AF8">
      <w:pPr>
        <w:rPr>
          <w:rFonts w:ascii="Cambria" w:hAnsi="Cambria" w:cs="Arial"/>
          <w:sz w:val="28"/>
          <w:szCs w:val="28"/>
        </w:rPr>
      </w:pPr>
    </w:p>
    <w:p w14:paraId="0C73F92E" w14:textId="33813863" w:rsidR="00EE1AF8" w:rsidRDefault="00EE1AF8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05839083" wp14:editId="6550597C">
            <wp:extent cx="6646545" cy="1877695"/>
            <wp:effectExtent l="19050" t="19050" r="20955" b="2730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7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sz w:val="28"/>
          <w:szCs w:val="28"/>
        </w:rPr>
        <w:br w:type="page"/>
      </w:r>
    </w:p>
    <w:p w14:paraId="4CEF44A2" w14:textId="6677BBF4" w:rsidR="007A2357" w:rsidRPr="006F649D" w:rsidRDefault="007A2357" w:rsidP="007A2357">
      <w:pPr>
        <w:jc w:val="center"/>
        <w:rPr>
          <w:rFonts w:ascii="Cambria" w:hAnsi="Cambria" w:cs="Arial"/>
          <w:i/>
          <w:iCs/>
          <w:sz w:val="28"/>
          <w:szCs w:val="28"/>
        </w:rPr>
      </w:pPr>
      <w:r w:rsidRPr="006F649D">
        <w:rPr>
          <w:rFonts w:ascii="Cambria" w:hAnsi="Cambria" w:cs="Arial"/>
          <w:i/>
          <w:iCs/>
          <w:sz w:val="44"/>
          <w:szCs w:val="44"/>
        </w:rPr>
        <w:lastRenderedPageBreak/>
        <w:t xml:space="preserve">PRACTICAL – </w:t>
      </w:r>
      <w:r>
        <w:rPr>
          <w:rFonts w:ascii="Cambria" w:hAnsi="Cambria" w:cs="Arial"/>
          <w:i/>
          <w:iCs/>
          <w:sz w:val="44"/>
          <w:szCs w:val="44"/>
        </w:rPr>
        <w:t>4</w:t>
      </w:r>
    </w:p>
    <w:p w14:paraId="1228E361" w14:textId="71F05E60" w:rsidR="007A2357" w:rsidRDefault="007A2357" w:rsidP="007A2357">
      <w:pPr>
        <w:pStyle w:val="ListParagraph"/>
        <w:numPr>
          <w:ilvl w:val="0"/>
          <w:numId w:val="27"/>
        </w:numPr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Implementation of following program using </w:t>
      </w:r>
      <w:r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>UDP</w:t>
      </w:r>
      <w:r w:rsidRPr="0010359A"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  <w:t xml:space="preserve"> protocol</w:t>
      </w:r>
    </w:p>
    <w:p w14:paraId="45A7C2A0" w14:textId="77777777" w:rsidR="007A2357" w:rsidRPr="00FC4FB3" w:rsidRDefault="007A2357" w:rsidP="007A2357">
      <w:pPr>
        <w:pStyle w:val="ListParagraph"/>
        <w:ind w:left="426"/>
        <w:rPr>
          <w:rFonts w:ascii="Cambria" w:hAnsi="Cambria" w:cs="Arial"/>
          <w:b/>
          <w:bCs/>
          <w:i/>
          <w:iCs/>
          <w:color w:val="000000"/>
          <w:sz w:val="28"/>
          <w:szCs w:val="28"/>
        </w:rPr>
      </w:pPr>
    </w:p>
    <w:p w14:paraId="4FE24B6A" w14:textId="40A41930" w:rsidR="007A2357" w:rsidRPr="00FC4FB3" w:rsidRDefault="007A2357" w:rsidP="007A2357">
      <w:pPr>
        <w:pStyle w:val="ListParagraph"/>
        <w:numPr>
          <w:ilvl w:val="0"/>
          <w:numId w:val="26"/>
        </w:numPr>
        <w:ind w:left="426"/>
        <w:rPr>
          <w:rFonts w:ascii="Cambria" w:hAnsi="Cambria" w:cs="Arial"/>
          <w:color w:val="000000"/>
          <w:sz w:val="28"/>
          <w:szCs w:val="28"/>
        </w:rPr>
      </w:pPr>
      <w:r w:rsidRPr="00FC4FB3">
        <w:rPr>
          <w:rFonts w:ascii="Cambria" w:hAnsi="Cambria" w:cs="Arial"/>
          <w:color w:val="000000"/>
          <w:sz w:val="28"/>
          <w:szCs w:val="28"/>
        </w:rPr>
        <w:t xml:space="preserve">Write a client program to enter the number and server program to calculate the </w:t>
      </w:r>
      <w:r>
        <w:rPr>
          <w:rFonts w:ascii="Cambria" w:hAnsi="Cambria" w:cs="Arial"/>
          <w:color w:val="000000"/>
          <w:sz w:val="28"/>
          <w:szCs w:val="28"/>
        </w:rPr>
        <w:t>factorial</w:t>
      </w:r>
      <w:r w:rsidRPr="00FC4FB3">
        <w:rPr>
          <w:rFonts w:ascii="Cambria" w:hAnsi="Cambria" w:cs="Arial"/>
          <w:color w:val="000000"/>
          <w:sz w:val="28"/>
          <w:szCs w:val="28"/>
        </w:rPr>
        <w:t xml:space="preserve"> of the entered number using </w:t>
      </w:r>
      <w:r w:rsidR="00F253CB">
        <w:rPr>
          <w:rFonts w:ascii="Cambria" w:hAnsi="Cambria" w:cs="Arial"/>
          <w:color w:val="000000"/>
          <w:sz w:val="28"/>
          <w:szCs w:val="28"/>
        </w:rPr>
        <w:t>UDP</w:t>
      </w:r>
      <w:r w:rsidRPr="00FC4FB3">
        <w:rPr>
          <w:rFonts w:ascii="Cambria" w:hAnsi="Cambria" w:cs="Arial"/>
          <w:color w:val="000000"/>
          <w:sz w:val="28"/>
          <w:szCs w:val="28"/>
        </w:rPr>
        <w:t xml:space="preserve"> Communication.</w:t>
      </w:r>
    </w:p>
    <w:p w14:paraId="237BA171" w14:textId="491A2E39" w:rsidR="009F3D3A" w:rsidRPr="00593098" w:rsidRDefault="005930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UDP_ServerFactorial</w:t>
      </w:r>
      <w:r w:rsidRPr="00593098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4F53FC6F" w14:textId="1986096F" w:rsidR="009F3D3A" w:rsidRDefault="00593098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4825551C" wp14:editId="5545561D">
            <wp:extent cx="6646545" cy="7028180"/>
            <wp:effectExtent l="19050" t="19050" r="20955" b="2032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02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6A5D" w14:textId="77777777" w:rsidR="009F3D3A" w:rsidRDefault="009F3D3A">
      <w:pPr>
        <w:rPr>
          <w:rFonts w:ascii="Cambria" w:hAnsi="Cambria" w:cs="Arial"/>
          <w:sz w:val="28"/>
          <w:szCs w:val="28"/>
        </w:rPr>
      </w:pPr>
      <w:r>
        <w:rPr>
          <w:rFonts w:ascii="Cambria" w:hAnsi="Cambria" w:cs="Arial"/>
          <w:sz w:val="28"/>
          <w:szCs w:val="28"/>
        </w:rPr>
        <w:br w:type="page"/>
      </w:r>
    </w:p>
    <w:p w14:paraId="0150C84F" w14:textId="77777777" w:rsidR="00593098" w:rsidRDefault="00593098" w:rsidP="005930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</w:p>
    <w:p w14:paraId="1C60A9E6" w14:textId="13ADA7E7" w:rsidR="009F3D3A" w:rsidRPr="00593098" w:rsidRDefault="00593098">
      <w:pPr>
        <w:rPr>
          <w:rFonts w:ascii="Cambria" w:hAnsi="Cambria" w:cs="Arial"/>
          <w:i/>
          <w:iCs/>
          <w:color w:val="000000"/>
          <w:sz w:val="28"/>
          <w:szCs w:val="28"/>
          <w:u w:val="single"/>
        </w:rPr>
      </w:pP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UDP_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Client</w:t>
      </w:r>
      <w:r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Factorial</w:t>
      </w:r>
      <w:r w:rsidRPr="00593098">
        <w:rPr>
          <w:rFonts w:ascii="Cambria" w:hAnsi="Cambria" w:cs="Arial"/>
          <w:i/>
          <w:iCs/>
          <w:color w:val="000000"/>
          <w:sz w:val="28"/>
          <w:szCs w:val="28"/>
          <w:u w:val="single"/>
        </w:rPr>
        <w:t>.java</w:t>
      </w:r>
    </w:p>
    <w:p w14:paraId="4188A6B3" w14:textId="0DA17953" w:rsidR="007023EE" w:rsidRDefault="00593098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51A00F81" wp14:editId="59E5C7C4">
            <wp:extent cx="6646545" cy="6692265"/>
            <wp:effectExtent l="19050" t="19050" r="20955" b="1333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69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FD205" w14:textId="3D6C7EA9" w:rsidR="009F3D3A" w:rsidRDefault="007023EE">
      <w:pPr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6656E673" wp14:editId="4D892C99">
            <wp:extent cx="6646545" cy="1819275"/>
            <wp:effectExtent l="19050" t="19050" r="20955" b="2857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F3D3A" w:rsidSect="00585D76">
      <w:footerReference w:type="default" r:id="rId37"/>
      <w:pgSz w:w="11907" w:h="16840" w:code="9"/>
      <w:pgMar w:top="720" w:right="720" w:bottom="720" w:left="720" w:header="737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9BAD3" w14:textId="77777777" w:rsidR="00D14083" w:rsidRDefault="00D14083" w:rsidP="00C6554A">
      <w:pPr>
        <w:spacing w:before="0" w:after="0" w:line="240" w:lineRule="auto"/>
      </w:pPr>
      <w:r>
        <w:separator/>
      </w:r>
    </w:p>
  </w:endnote>
  <w:endnote w:type="continuationSeparator" w:id="0">
    <w:p w14:paraId="263C3A7E" w14:textId="77777777" w:rsidR="00D14083" w:rsidRDefault="00D1408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CE576" w14:textId="77777777" w:rsidR="002163EE" w:rsidRPr="00F44D30" w:rsidRDefault="00ED7C44">
    <w:pPr>
      <w:pStyle w:val="Footer"/>
      <w:rPr>
        <w:rFonts w:ascii="Times New Roman" w:hAnsi="Times New Roman" w:cs="Times New Roman"/>
      </w:rPr>
    </w:pPr>
    <w:r w:rsidRPr="00F44D30">
      <w:rPr>
        <w:rFonts w:ascii="Times New Roman" w:hAnsi="Times New Roman" w:cs="Times New Roman"/>
      </w:rPr>
      <w:t xml:space="preserve">Page </w:t>
    </w:r>
    <w:r w:rsidRPr="00F44D30">
      <w:rPr>
        <w:rFonts w:ascii="Times New Roman" w:hAnsi="Times New Roman" w:cs="Times New Roman"/>
      </w:rPr>
      <w:fldChar w:fldCharType="begin"/>
    </w:r>
    <w:r w:rsidRPr="00F44D30">
      <w:rPr>
        <w:rFonts w:ascii="Times New Roman" w:hAnsi="Times New Roman" w:cs="Times New Roman"/>
      </w:rPr>
      <w:instrText xml:space="preserve"> PAGE  \* Arabic  \* MERGEFORMAT </w:instrText>
    </w:r>
    <w:r w:rsidRPr="00F44D30">
      <w:rPr>
        <w:rFonts w:ascii="Times New Roman" w:hAnsi="Times New Roman" w:cs="Times New Roman"/>
      </w:rPr>
      <w:fldChar w:fldCharType="separate"/>
    </w:r>
    <w:r w:rsidR="002B4294" w:rsidRPr="00F44D30">
      <w:rPr>
        <w:rFonts w:ascii="Times New Roman" w:hAnsi="Times New Roman" w:cs="Times New Roman"/>
        <w:noProof/>
      </w:rPr>
      <w:t>1</w:t>
    </w:r>
    <w:r w:rsidRPr="00F44D3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C447" w14:textId="77777777" w:rsidR="00D14083" w:rsidRDefault="00D1408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AE8D56F" w14:textId="77777777" w:rsidR="00D14083" w:rsidRDefault="00D1408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EE5472"/>
    <w:multiLevelType w:val="multilevel"/>
    <w:tmpl w:val="A3B6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572785"/>
    <w:multiLevelType w:val="multilevel"/>
    <w:tmpl w:val="82988F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78613C5"/>
    <w:multiLevelType w:val="multilevel"/>
    <w:tmpl w:val="61E64E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1573D7B"/>
    <w:multiLevelType w:val="hybridMultilevel"/>
    <w:tmpl w:val="8AA8E5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54BF5"/>
    <w:multiLevelType w:val="hybridMultilevel"/>
    <w:tmpl w:val="F4121432"/>
    <w:lvl w:ilvl="0" w:tplc="10283134">
      <w:start w:val="1"/>
      <w:numFmt w:val="bullet"/>
      <w:lvlText w:val=""/>
      <w:lvlJc w:val="left"/>
      <w:pPr>
        <w:ind w:left="720" w:hanging="360"/>
      </w:pPr>
      <w:rPr>
        <w:rFonts w:ascii="Cambria" w:hAnsi="Cambri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415E1"/>
    <w:multiLevelType w:val="multilevel"/>
    <w:tmpl w:val="371E0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601896"/>
    <w:multiLevelType w:val="multilevel"/>
    <w:tmpl w:val="AF24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6E2F5E"/>
    <w:multiLevelType w:val="hybridMultilevel"/>
    <w:tmpl w:val="DC28825E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E8E31D1"/>
    <w:multiLevelType w:val="multilevel"/>
    <w:tmpl w:val="BB66B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2E3A27"/>
    <w:multiLevelType w:val="multilevel"/>
    <w:tmpl w:val="0D1E7E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6BB127AB"/>
    <w:multiLevelType w:val="hybridMultilevel"/>
    <w:tmpl w:val="2AB4C5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Cambria" w:hAnsi="Cambri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551350"/>
    <w:multiLevelType w:val="hybridMultilevel"/>
    <w:tmpl w:val="859C2F90"/>
    <w:lvl w:ilvl="0" w:tplc="40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01F1CD4"/>
    <w:multiLevelType w:val="multilevel"/>
    <w:tmpl w:val="46BAC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825F92"/>
    <w:multiLevelType w:val="hybridMultilevel"/>
    <w:tmpl w:val="BFDE4858"/>
    <w:lvl w:ilvl="0" w:tplc="B0402F90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D9F22BA"/>
    <w:multiLevelType w:val="multilevel"/>
    <w:tmpl w:val="DA1A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25"/>
  </w:num>
  <w:num w:numId="18">
    <w:abstractNumId w:val="27"/>
  </w:num>
  <w:num w:numId="19">
    <w:abstractNumId w:val="11"/>
  </w:num>
  <w:num w:numId="20">
    <w:abstractNumId w:val="12"/>
  </w:num>
  <w:num w:numId="21">
    <w:abstractNumId w:val="21"/>
  </w:num>
  <w:num w:numId="22">
    <w:abstractNumId w:val="22"/>
  </w:num>
  <w:num w:numId="23">
    <w:abstractNumId w:val="14"/>
  </w:num>
  <w:num w:numId="24">
    <w:abstractNumId w:val="17"/>
  </w:num>
  <w:num w:numId="25">
    <w:abstractNumId w:val="15"/>
  </w:num>
  <w:num w:numId="26">
    <w:abstractNumId w:val="26"/>
  </w:num>
  <w:num w:numId="27">
    <w:abstractNumId w:val="24"/>
  </w:num>
  <w:num w:numId="28">
    <w:abstractNumId w:val="16"/>
  </w:num>
  <w:num w:numId="29">
    <w:abstractNumId w:val="23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formatting="1" w:enforcement="1" w:cryptProviderType="rsaAES" w:cryptAlgorithmClass="hash" w:cryptAlgorithmType="typeAny" w:cryptAlgorithmSid="14" w:cryptSpinCount="100000" w:hash="72SM0WUwn/k3AI84by3+oNwz7wKISOpKF3SN1CBl6qXfkrpJkToCNPcFxBQl+l/YVPy5+29t0s9kJg+lAJRtyw==" w:salt="S1GUNhy2piFdl+yzxvIJB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847"/>
    <w:rsid w:val="00005B05"/>
    <w:rsid w:val="0003662E"/>
    <w:rsid w:val="00051084"/>
    <w:rsid w:val="00053C05"/>
    <w:rsid w:val="000803AA"/>
    <w:rsid w:val="00086245"/>
    <w:rsid w:val="00097C80"/>
    <w:rsid w:val="000F473F"/>
    <w:rsid w:val="0010359A"/>
    <w:rsid w:val="0012399B"/>
    <w:rsid w:val="001730D9"/>
    <w:rsid w:val="001F5B2A"/>
    <w:rsid w:val="00235A51"/>
    <w:rsid w:val="002554CD"/>
    <w:rsid w:val="00271197"/>
    <w:rsid w:val="00293B83"/>
    <w:rsid w:val="002A6FCF"/>
    <w:rsid w:val="002B4294"/>
    <w:rsid w:val="002C35E2"/>
    <w:rsid w:val="00333D0D"/>
    <w:rsid w:val="00375882"/>
    <w:rsid w:val="004417F2"/>
    <w:rsid w:val="004C049F"/>
    <w:rsid w:val="004F4AA5"/>
    <w:rsid w:val="005000E2"/>
    <w:rsid w:val="005115FB"/>
    <w:rsid w:val="00523803"/>
    <w:rsid w:val="00585D76"/>
    <w:rsid w:val="00593098"/>
    <w:rsid w:val="005B3847"/>
    <w:rsid w:val="006260F0"/>
    <w:rsid w:val="00642626"/>
    <w:rsid w:val="00650AFE"/>
    <w:rsid w:val="006A3CE7"/>
    <w:rsid w:val="006B3BE5"/>
    <w:rsid w:val="006F649D"/>
    <w:rsid w:val="007023EE"/>
    <w:rsid w:val="00765A3E"/>
    <w:rsid w:val="007A2357"/>
    <w:rsid w:val="007B7D49"/>
    <w:rsid w:val="007D1096"/>
    <w:rsid w:val="007F0EC9"/>
    <w:rsid w:val="00834837"/>
    <w:rsid w:val="008774E2"/>
    <w:rsid w:val="00893D76"/>
    <w:rsid w:val="008B61EC"/>
    <w:rsid w:val="008D062C"/>
    <w:rsid w:val="00905E50"/>
    <w:rsid w:val="00910413"/>
    <w:rsid w:val="00913ADF"/>
    <w:rsid w:val="00917AB9"/>
    <w:rsid w:val="00963105"/>
    <w:rsid w:val="009967F0"/>
    <w:rsid w:val="009F3D3A"/>
    <w:rsid w:val="009F7FAC"/>
    <w:rsid w:val="00A17C53"/>
    <w:rsid w:val="00AE0F66"/>
    <w:rsid w:val="00B143C2"/>
    <w:rsid w:val="00B33D54"/>
    <w:rsid w:val="00BB4FC0"/>
    <w:rsid w:val="00BC1A34"/>
    <w:rsid w:val="00BD4B66"/>
    <w:rsid w:val="00BE2C1A"/>
    <w:rsid w:val="00C1256C"/>
    <w:rsid w:val="00C562DA"/>
    <w:rsid w:val="00C6554A"/>
    <w:rsid w:val="00CD709F"/>
    <w:rsid w:val="00D14083"/>
    <w:rsid w:val="00D355AC"/>
    <w:rsid w:val="00D517A0"/>
    <w:rsid w:val="00D6740F"/>
    <w:rsid w:val="00D73E1E"/>
    <w:rsid w:val="00E20CBB"/>
    <w:rsid w:val="00E478E5"/>
    <w:rsid w:val="00E67FB5"/>
    <w:rsid w:val="00EC5439"/>
    <w:rsid w:val="00ED7C44"/>
    <w:rsid w:val="00EE1AF8"/>
    <w:rsid w:val="00EE43C1"/>
    <w:rsid w:val="00F05601"/>
    <w:rsid w:val="00F253CB"/>
    <w:rsid w:val="00F3012C"/>
    <w:rsid w:val="00F3219C"/>
    <w:rsid w:val="00F44D30"/>
    <w:rsid w:val="00F45E27"/>
    <w:rsid w:val="00F67557"/>
    <w:rsid w:val="00F80E7A"/>
    <w:rsid w:val="00FC4FB3"/>
    <w:rsid w:val="00FD1598"/>
    <w:rsid w:val="00FD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8436D"/>
  <w15:chartTrackingRefBased/>
  <w15:docId w15:val="{E9FF6F8E-8902-4323-8E3F-2347AD39A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Spacing">
    <w:name w:val="No Spacing"/>
    <w:link w:val="NoSpacingChar"/>
    <w:uiPriority w:val="1"/>
    <w:qFormat/>
    <w:rsid w:val="005B3847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5B3847"/>
    <w:rPr>
      <w:rFonts w:eastAsiaTheme="minorEastAsia"/>
      <w:color w:val="auto"/>
    </w:rPr>
  </w:style>
  <w:style w:type="paragraph" w:styleId="NormalWeb">
    <w:name w:val="Normal (Web)"/>
    <w:basedOn w:val="Normal"/>
    <w:uiPriority w:val="99"/>
    <w:semiHidden/>
    <w:unhideWhenUsed/>
    <w:rsid w:val="00626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B7D49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D6740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355AC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355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55AC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355AC"/>
    <w:pPr>
      <w:spacing w:before="0" w:after="100" w:line="259" w:lineRule="auto"/>
    </w:pPr>
    <w:rPr>
      <w:rFonts w:eastAsiaTheme="minorEastAsia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an\AppData\Local\Microsoft\Office\16.0\DTS\en-US%7b91F1B6B0-940E-438D-8B4C-E9F563544C6B%7d\%7bD05A0172-AC83-4CB4-B8D8-CD332D1B4A68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A0672-BCAF-4E6B-B577-970BDBDC0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{D05A0172-AC83-4CB4-B8D8-CD332D1B4A68}tf02835058_win32</Template>
  <TotalTime>816</TotalTime>
  <Pages>26</Pages>
  <Words>2518</Words>
  <Characters>14353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RJ COLLEGE</Company>
  <LinksUpToDate>false</LinksUpToDate>
  <CharactersWithSpaces>16838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Chavare</dc:creator>
  <cp:keywords/>
  <dc:description/>
  <cp:lastModifiedBy>𝕶𝖆𝖗𝖆𝖓 𝕮𝖍𝖆𝖛𝖆𝖗𝖊</cp:lastModifiedBy>
  <cp:revision>226</cp:revision>
  <dcterms:created xsi:type="dcterms:W3CDTF">2021-09-01T06:45:00Z</dcterms:created>
  <dcterms:modified xsi:type="dcterms:W3CDTF">2021-09-10T09:33:00Z</dcterms:modified>
</cp:coreProperties>
</file>